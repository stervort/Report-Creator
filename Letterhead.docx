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EE38" w14:textId="66B553DE" w:rsidR="000D2323" w:rsidRDefault="000D2323" w:rsidP="00796B5D"/>
    <w:sectPr w:rsidR="000D2323" w:rsidSect="004820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859" w:right="1843" w:bottom="2822" w:left="1642" w:header="432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D307" w14:textId="77777777" w:rsidR="00A1766D" w:rsidRDefault="00A1766D" w:rsidP="00D05ED1">
      <w:pPr>
        <w:spacing w:after="0" w:line="240" w:lineRule="auto"/>
      </w:pPr>
      <w:r>
        <w:separator/>
      </w:r>
    </w:p>
  </w:endnote>
  <w:endnote w:type="continuationSeparator" w:id="0">
    <w:p w14:paraId="018FF225" w14:textId="77777777" w:rsidR="00A1766D" w:rsidRDefault="00A1766D" w:rsidP="00D0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DF6" w14:textId="77777777" w:rsidR="00482052" w:rsidRDefault="00482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F757" w14:textId="20EC8488" w:rsidR="009A419A" w:rsidRDefault="003871AD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726336" behindDoc="0" locked="0" layoutInCell="1" allowOverlap="1" wp14:anchorId="0F62FEC7" wp14:editId="7294BF10">
              <wp:simplePos x="0" y="0"/>
              <wp:positionH relativeFrom="column">
                <wp:posOffset>2409825</wp:posOffset>
              </wp:positionH>
              <wp:positionV relativeFrom="paragraph">
                <wp:posOffset>-29210</wp:posOffset>
              </wp:positionV>
              <wp:extent cx="4159250" cy="247650"/>
              <wp:effectExtent l="0" t="0" r="0" b="0"/>
              <wp:wrapSquare wrapText="bothSides"/>
              <wp:docPr id="8847488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5925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15BA7E" w14:textId="77777777" w:rsidR="003871AD" w:rsidRPr="00C259CE" w:rsidRDefault="003871AD" w:rsidP="003871AD">
                          <w:pPr>
                            <w:rPr>
                              <w:rFonts w:ascii="Garamond" w:hAnsi="Garamond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 w:rsidRPr="00C259CE">
                            <w:rPr>
                              <w:rFonts w:ascii="Garamond" w:hAnsi="Garamond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  <w:t>2162 SOUTH 180 EAST PROVO, UT, 84660 | 385-378-5201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2FE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89.75pt;margin-top:-2.3pt;width:327.5pt;height:19.5pt;z-index:25172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" filled="f" stroked="f">
              <v:textbox>
                <w:txbxContent>
                  <w:p w14:paraId="1E15BA7E" w14:textId="77777777" w:rsidR="003871AD" w:rsidRPr="00C259CE" w:rsidRDefault="003871AD" w:rsidP="003871AD">
                    <w:pPr>
                      <w:rPr>
                        <w:rFonts w:ascii="Garamond" w:hAnsi="Garamond"/>
                        <w:b/>
                        <w:bCs/>
                        <w:color w:val="FFFFFF" w:themeColor="background1"/>
                        <w:sz w:val="24"/>
                        <w:szCs w:val="32"/>
                      </w:rPr>
                    </w:pPr>
                    <w:r w:rsidRPr="00C259CE">
                      <w:rPr>
                        <w:rFonts w:ascii="Garamond" w:hAnsi="Garamond"/>
                        <w:b/>
                        <w:bCs/>
                        <w:color w:val="FFFFFF" w:themeColor="background1"/>
                        <w:sz w:val="24"/>
                        <w:szCs w:val="32"/>
                      </w:rPr>
                      <w:t>2162 SOUTH 180 EAST PROVO, UT, 84660 | 385-378-5201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848" behindDoc="0" locked="0" layoutInCell="1" allowOverlap="1" wp14:anchorId="17DA6ABA" wp14:editId="5F6DC36A">
              <wp:simplePos x="0" y="0"/>
              <wp:positionH relativeFrom="column">
                <wp:posOffset>-819150</wp:posOffset>
              </wp:positionH>
              <wp:positionV relativeFrom="paragraph">
                <wp:posOffset>-29210</wp:posOffset>
              </wp:positionV>
              <wp:extent cx="2199640" cy="422275"/>
              <wp:effectExtent l="0" t="0" r="0" b="0"/>
              <wp:wrapNone/>
              <wp:docPr id="6725940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640" cy="422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FB3B11" w14:textId="77777777" w:rsidR="003871AD" w:rsidRPr="00C259CE" w:rsidRDefault="003871AD" w:rsidP="003871AD">
                          <w:pPr>
                            <w:rPr>
                              <w:rFonts w:ascii="Garamond" w:hAnsi="Garamond"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 w:rsidRPr="00C259CE">
                            <w:rPr>
                              <w:rFonts w:ascii="Garamond" w:hAnsi="Garamond"/>
                              <w:color w:val="FFFFFF" w:themeColor="background1"/>
                              <w:sz w:val="24"/>
                              <w:szCs w:val="32"/>
                            </w:rPr>
                            <w:t>WWW.NOORDA.EDU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17DA6ABA" id="_x0000_s1027" type="#_x0000_t202" style="position:absolute;left:0;text-align:left;margin-left:-64.5pt;margin-top:-2.3pt;width:173.2pt;height:33.25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" filled="f" stroked="f">
              <v:textbox style="mso-fit-shape-to-text:t">
                <w:txbxContent>
                  <w:p w14:paraId="01FB3B11" w14:textId="77777777" w:rsidR="003871AD" w:rsidRPr="00C259CE" w:rsidRDefault="003871AD" w:rsidP="003871AD">
                    <w:pPr>
                      <w:rPr>
                        <w:rFonts w:ascii="Garamond" w:hAnsi="Garamond"/>
                        <w:color w:val="FFFFFF" w:themeColor="background1"/>
                        <w:sz w:val="24"/>
                        <w:szCs w:val="32"/>
                      </w:rPr>
                    </w:pPr>
                    <w:r w:rsidRPr="00C259CE">
                      <w:rPr>
                        <w:rFonts w:ascii="Garamond" w:hAnsi="Garamond"/>
                        <w:color w:val="FFFFFF" w:themeColor="background1"/>
                        <w:sz w:val="24"/>
                        <w:szCs w:val="32"/>
                      </w:rPr>
                      <w:t>WWW.NOORDA.EDU</w:t>
                    </w:r>
                  </w:p>
                </w:txbxContent>
              </v:textbox>
            </v:shape>
          </w:pict>
        </mc:Fallback>
      </mc:AlternateContent>
    </w:r>
    <w:r w:rsidR="009A419A"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593216" behindDoc="0" locked="0" layoutInCell="1" allowOverlap="1" wp14:anchorId="2492A8C0" wp14:editId="04B17770">
              <wp:simplePos x="0" y="0"/>
              <wp:positionH relativeFrom="page">
                <wp:posOffset>0</wp:posOffset>
              </wp:positionH>
              <wp:positionV relativeFrom="page">
                <wp:posOffset>9296400</wp:posOffset>
              </wp:positionV>
              <wp:extent cx="7771765" cy="755650"/>
              <wp:effectExtent l="0" t="0" r="635" b="6350"/>
              <wp:wrapTopAndBottom/>
              <wp:docPr id="1368" name="Group 1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765" cy="755650"/>
                        <a:chOff x="0" y="3"/>
                        <a:chExt cx="7772398" cy="755892"/>
                      </a:xfrm>
                    </wpg:grpSpPr>
                    <wps:wsp>
                      <wps:cNvPr id="172" name="Shape 172"/>
                      <wps:cNvSpPr/>
                      <wps:spPr>
                        <a:xfrm>
                          <a:off x="0" y="1249"/>
                          <a:ext cx="2887853" cy="456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7853" h="456578">
                              <a:moveTo>
                                <a:pt x="0" y="0"/>
                              </a:moveTo>
                              <a:lnTo>
                                <a:pt x="260680" y="0"/>
                              </a:lnTo>
                              <a:lnTo>
                                <a:pt x="260680" y="1816"/>
                              </a:lnTo>
                              <a:cubicBezTo>
                                <a:pt x="923798" y="1219"/>
                                <a:pt x="1586916" y="597"/>
                                <a:pt x="2250021" y="0"/>
                              </a:cubicBezTo>
                              <a:lnTo>
                                <a:pt x="2887853" y="456578"/>
                              </a:lnTo>
                              <a:cubicBezTo>
                                <a:pt x="2011731" y="456425"/>
                                <a:pt x="1135609" y="456285"/>
                                <a:pt x="259486" y="456133"/>
                              </a:cubicBezTo>
                              <a:lnTo>
                                <a:pt x="0" y="4561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6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" name="Shape 173"/>
                      <wps:cNvSpPr/>
                      <wps:spPr>
                        <a:xfrm>
                          <a:off x="2359721" y="3"/>
                          <a:ext cx="5412677" cy="4585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12677" h="458567">
                              <a:moveTo>
                                <a:pt x="1418679" y="0"/>
                              </a:moveTo>
                              <a:lnTo>
                                <a:pt x="5412677" y="0"/>
                              </a:lnTo>
                              <a:lnTo>
                                <a:pt x="5412677" y="458567"/>
                              </a:lnTo>
                              <a:lnTo>
                                <a:pt x="637832" y="457809"/>
                              </a:lnTo>
                              <a:lnTo>
                                <a:pt x="0" y="1232"/>
                              </a:lnTo>
                              <a:cubicBezTo>
                                <a:pt x="472897" y="825"/>
                                <a:pt x="945795" y="406"/>
                                <a:pt x="14186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54A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" name="Shape 206"/>
                      <wps:cNvSpPr/>
                      <wps:spPr>
                        <a:xfrm>
                          <a:off x="1207" y="528538"/>
                          <a:ext cx="3721863" cy="227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1863" h="227357">
                              <a:moveTo>
                                <a:pt x="0" y="0"/>
                              </a:moveTo>
                              <a:lnTo>
                                <a:pt x="3399765" y="0"/>
                              </a:lnTo>
                              <a:lnTo>
                                <a:pt x="3721863" y="227357"/>
                              </a:lnTo>
                              <a:lnTo>
                                <a:pt x="0" y="2273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9C4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" name="Shape 207"/>
                      <wps:cNvSpPr/>
                      <wps:spPr>
                        <a:xfrm>
                          <a:off x="3510625" y="528536"/>
                          <a:ext cx="4261773" cy="2273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1773" h="227359">
                              <a:moveTo>
                                <a:pt x="0" y="0"/>
                              </a:moveTo>
                              <a:lnTo>
                                <a:pt x="4261773" y="0"/>
                              </a:lnTo>
                              <a:lnTo>
                                <a:pt x="4261773" y="227359"/>
                              </a:lnTo>
                              <a:lnTo>
                                <a:pt x="322101" y="2273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733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10C6D0" id="Group 1368" o:spid="_x0000_s1026" style="position:absolute;margin-left:0;margin-top:732pt;width:611.95pt;height:59.5pt;z-index:251593216;mso-position-horizontal-relative:page;mso-position-vertical-relative:page;mso-height-relative:margin" coordorigin="" coordsize="77723,7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">
              <v:shape id="Shape 172" o:spid="_x0000_s1027" style="position:absolute;top:12;width:28878;height:4566;visibility:visible;mso-wrap-style:square;v-text-anchor:top" coordsize="2887853,4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" path="m,l260680,r,1816c923798,1219,1586916,597,2250021,r637832,456578c2011731,456425,1135609,456285,259486,456133l,456133,,xe" fillcolor="#b8664a" stroked="f" strokeweight="0">
                <v:stroke miterlimit="83231f" joinstyle="miter"/>
                <v:path arrowok="t" textboxrect="0,0,2887853,456578"/>
              </v:shape>
              <v:shape id="Shape 173" o:spid="_x0000_s1028" style="position:absolute;left:23597;width:54126;height:4585;visibility:visible;mso-wrap-style:square;v-text-anchor:top" coordsize="5412677,458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" path="m1418679,l5412677,r,458567l637832,457809,,1232c472897,825,945795,406,1418679,xe" fillcolor="#554a4a" stroked="f" strokeweight="0">
                <v:stroke miterlimit="83231f" joinstyle="miter"/>
                <v:path arrowok="t" textboxrect="0,0,5412677,458567"/>
              </v:shape>
              <v:shape id="Shape 206" o:spid="_x0000_s1029" style="position:absolute;left:12;top:5285;width:37218;height:2273;visibility:visible;mso-wrap-style:square;v-text-anchor:top" coordsize="3721863,227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" path="m,l3399765,r322098,227357l,227357,,xe" fillcolor="#c9c4da" stroked="f" strokeweight="0">
                <v:stroke miterlimit="83231f" joinstyle="miter"/>
                <v:path arrowok="t" textboxrect="0,0,3721863,227357"/>
              </v:shape>
              <v:shape id="Shape 207" o:spid="_x0000_s1030" style="position:absolute;left:35106;top:5285;width:42617;height:2273;visibility:visible;mso-wrap-style:square;v-text-anchor:top" coordsize="4261773,22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" path="m,l4261773,r,227359l322101,227359,,xe" fillcolor="#17335c" stroked="f" strokeweight="0">
                <v:stroke miterlimit="83231f" joinstyle="miter"/>
                <v:path arrowok="t" textboxrect="0,0,4261773,227359"/>
              </v:shape>
              <w10:wrap type="topAndBottom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E147" w14:textId="2BFE7E16" w:rsidR="00897224" w:rsidRDefault="003871AD" w:rsidP="00897224">
    <w:pPr>
      <w:pStyle w:val="Footer"/>
      <w:ind w:left="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592192" behindDoc="0" locked="0" layoutInCell="1" allowOverlap="1" wp14:anchorId="39CCCA60" wp14:editId="2BC5E5C1">
              <wp:simplePos x="0" y="0"/>
              <wp:positionH relativeFrom="page">
                <wp:posOffset>-9525</wp:posOffset>
              </wp:positionH>
              <wp:positionV relativeFrom="page">
                <wp:posOffset>8734425</wp:posOffset>
              </wp:positionV>
              <wp:extent cx="7781925" cy="1311909"/>
              <wp:effectExtent l="0" t="0" r="9525" b="3175"/>
              <wp:wrapTopAndBottom/>
              <wp:docPr id="1449" name="Group 14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1925" cy="1311909"/>
                        <a:chOff x="-9525" y="9528"/>
                        <a:chExt cx="7781925" cy="1312356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-9525" y="567222"/>
                          <a:ext cx="2887856" cy="456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87856" h="456578">
                              <a:moveTo>
                                <a:pt x="0" y="0"/>
                              </a:moveTo>
                              <a:lnTo>
                                <a:pt x="160772" y="0"/>
                              </a:lnTo>
                              <a:lnTo>
                                <a:pt x="160772" y="1905"/>
                              </a:lnTo>
                              <a:cubicBezTo>
                                <a:pt x="857189" y="1270"/>
                                <a:pt x="1553606" y="635"/>
                                <a:pt x="2250024" y="0"/>
                              </a:cubicBezTo>
                              <a:lnTo>
                                <a:pt x="2887856" y="456578"/>
                              </a:lnTo>
                              <a:cubicBezTo>
                                <a:pt x="1977736" y="456425"/>
                                <a:pt x="1067628" y="456273"/>
                                <a:pt x="157508" y="456120"/>
                              </a:cubicBezTo>
                              <a:lnTo>
                                <a:pt x="0" y="456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54A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2347242" y="9528"/>
                          <a:ext cx="5412677" cy="1024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12677" h="1024556">
                              <a:moveTo>
                                <a:pt x="4666108" y="0"/>
                              </a:moveTo>
                              <a:lnTo>
                                <a:pt x="5412677" y="513808"/>
                              </a:lnTo>
                              <a:lnTo>
                                <a:pt x="5412677" y="1024556"/>
                              </a:lnTo>
                              <a:lnTo>
                                <a:pt x="637832" y="1023798"/>
                              </a:lnTo>
                              <a:lnTo>
                                <a:pt x="0" y="567220"/>
                              </a:lnTo>
                              <a:cubicBezTo>
                                <a:pt x="472897" y="566813"/>
                                <a:pt x="945795" y="566395"/>
                                <a:pt x="1418679" y="565989"/>
                              </a:cubicBezTo>
                              <a:cubicBezTo>
                                <a:pt x="1554709" y="522466"/>
                                <a:pt x="1690840" y="479082"/>
                                <a:pt x="1827060" y="435852"/>
                              </a:cubicBezTo>
                              <a:cubicBezTo>
                                <a:pt x="2199158" y="317742"/>
                                <a:pt x="2571674" y="200813"/>
                                <a:pt x="2944610" y="85065"/>
                              </a:cubicBezTo>
                              <a:cubicBezTo>
                                <a:pt x="3208338" y="268656"/>
                                <a:pt x="3472079" y="452234"/>
                                <a:pt x="3735819" y="635826"/>
                              </a:cubicBezTo>
                              <a:cubicBezTo>
                                <a:pt x="3751771" y="649732"/>
                                <a:pt x="3775355" y="645961"/>
                                <a:pt x="3785083" y="631343"/>
                              </a:cubicBezTo>
                              <a:cubicBezTo>
                                <a:pt x="3793351" y="618910"/>
                                <a:pt x="3790747" y="599948"/>
                                <a:pt x="3777259" y="588582"/>
                              </a:cubicBezTo>
                              <a:cubicBezTo>
                                <a:pt x="3705555" y="537909"/>
                                <a:pt x="3633864" y="487223"/>
                                <a:pt x="3562159" y="436550"/>
                              </a:cubicBezTo>
                              <a:cubicBezTo>
                                <a:pt x="3930142" y="291033"/>
                                <a:pt x="4298125" y="145517"/>
                                <a:pt x="466610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6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1209" y="1094526"/>
                          <a:ext cx="3721863" cy="227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21863" h="227357">
                              <a:moveTo>
                                <a:pt x="0" y="0"/>
                              </a:moveTo>
                              <a:lnTo>
                                <a:pt x="3399765" y="0"/>
                              </a:lnTo>
                              <a:lnTo>
                                <a:pt x="3721863" y="227357"/>
                              </a:lnTo>
                              <a:lnTo>
                                <a:pt x="0" y="2273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7335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3510627" y="1094525"/>
                          <a:ext cx="4261773" cy="2273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61773" h="227359">
                              <a:moveTo>
                                <a:pt x="0" y="0"/>
                              </a:moveTo>
                              <a:lnTo>
                                <a:pt x="4261773" y="0"/>
                              </a:lnTo>
                              <a:lnTo>
                                <a:pt x="4261773" y="227359"/>
                              </a:lnTo>
                              <a:lnTo>
                                <a:pt x="322101" y="2273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9C4D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11E187" id="Group 1449" o:spid="_x0000_s1026" style="position:absolute;margin-left:-.75pt;margin-top:687.75pt;width:612.75pt;height:103.3pt;z-index:251592192;mso-position-horizontal-relative:page;mso-position-vertical-relative:page;mso-width-relative:margin;mso-height-relative:margin" coordorigin="-95,95" coordsize="77819,13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">
              <v:shape id="Shape 6" o:spid="_x0000_s1027" style="position:absolute;left:-95;top:5672;width:28878;height:4566;visibility:visible;mso-wrap-style:square;v-text-anchor:top" coordsize="2887856,456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" path="m,l160772,r,1905c857189,1270,1553606,635,2250024,r637832,456578c1977736,456425,1067628,456273,157508,456120l,456120,,xe" fillcolor="#554a4a" stroked="f" strokeweight="0">
                <v:stroke miterlimit="83231f" joinstyle="miter"/>
                <v:path arrowok="t" textboxrect="0,0,2887856,456578"/>
              </v:shape>
              <v:shape id="Shape 7" o:spid="_x0000_s1028" style="position:absolute;left:23472;top:95;width:54127;height:10245;visibility:visible;mso-wrap-style:square;v-text-anchor:top" coordsize="5412677,1024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" path="m4666108,r746569,513808l5412677,1024556r-4774845,-758l,567220v472897,-407,945795,-825,1418679,-1231c1554709,522466,1690840,479082,1827060,435852,2199158,317742,2571674,200813,2944610,85065v263728,183591,527469,367169,791209,550761c3751771,649732,3775355,645961,3785083,631343v8268,-12433,5664,-31395,-7824,-42761c3705555,537909,3633864,487223,3562159,436550,3930142,291033,4298125,145517,4666108,xe" fillcolor="#b8664a" stroked="f" strokeweight="0">
                <v:stroke miterlimit="83231f" joinstyle="miter"/>
                <v:path arrowok="t" textboxrect="0,0,5412677,1024556"/>
              </v:shape>
              <v:shape id="Shape 58" o:spid="_x0000_s1029" style="position:absolute;left:12;top:10945;width:37218;height:2273;visibility:visible;mso-wrap-style:square;v-text-anchor:top" coordsize="3721863,227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" path="m,l3399765,r322098,227357l,227357,,xe" fillcolor="#17335c" stroked="f" strokeweight="0">
                <v:stroke miterlimit="83231f" joinstyle="miter"/>
                <v:path arrowok="t" textboxrect="0,0,3721863,227357"/>
              </v:shape>
              <v:shape id="Shape 59" o:spid="_x0000_s1030" style="position:absolute;left:35106;top:10945;width:42618;height:2273;visibility:visible;mso-wrap-style:square;v-text-anchor:top" coordsize="4261773,227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" path="m,l4261773,r,227359l322101,227359,,xe" fillcolor="#c9c4da" stroked="f" strokeweight="0">
                <v:stroke miterlimit="83231f" joinstyle="miter"/>
                <v:path arrowok="t" textboxrect="0,0,4261773,227359"/>
              </v:shape>
              <w10:wrap type="topAndBottom" anchorx="page" anchory="page"/>
            </v:group>
          </w:pict>
        </mc:Fallback>
      </mc:AlternateContent>
    </w:r>
    <w:r w:rsidR="009A419A">
      <w:rPr>
        <w:noProof/>
      </w:rPr>
      <mc:AlternateContent>
        <mc:Choice Requires="wps">
          <w:drawing>
            <wp:anchor distT="45720" distB="45720" distL="114300" distR="114300" simplePos="0" relativeHeight="251599360" behindDoc="0" locked="0" layoutInCell="1" allowOverlap="1" wp14:anchorId="45B18043" wp14:editId="4998DF44">
              <wp:simplePos x="0" y="0"/>
              <wp:positionH relativeFrom="column">
                <wp:posOffset>2407920</wp:posOffset>
              </wp:positionH>
              <wp:positionV relativeFrom="paragraph">
                <wp:posOffset>-35560</wp:posOffset>
              </wp:positionV>
              <wp:extent cx="4159250" cy="247650"/>
              <wp:effectExtent l="0" t="0" r="0" b="0"/>
              <wp:wrapSquare wrapText="bothSides"/>
              <wp:docPr id="15126809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5925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BB241DA" w14:textId="4514CFCC" w:rsidR="009A419A" w:rsidRPr="00C259CE" w:rsidRDefault="009A419A">
                          <w:pPr>
                            <w:rPr>
                              <w:rFonts w:ascii="Garamond" w:hAnsi="Garamond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 w:rsidRPr="00C259CE">
                            <w:rPr>
                              <w:rFonts w:ascii="Garamond" w:hAnsi="Garamond"/>
                              <w:b/>
                              <w:bCs/>
                              <w:color w:val="FFFFFF" w:themeColor="background1"/>
                              <w:sz w:val="24"/>
                              <w:szCs w:val="32"/>
                            </w:rPr>
                            <w:t>2162 SOUTH 180 EAST PROVO, UT, 84660 | 385-378-5201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B1804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89.6pt;margin-top:-2.8pt;width:327.5pt;height:19.5pt;z-index:25159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" filled="f" stroked="f">
              <v:textbox>
                <w:txbxContent>
                  <w:p w14:paraId="6BB241DA" w14:textId="4514CFCC" w:rsidR="009A419A" w:rsidRPr="00C259CE" w:rsidRDefault="009A419A">
                    <w:pPr>
                      <w:rPr>
                        <w:rFonts w:ascii="Garamond" w:hAnsi="Garamond"/>
                        <w:b/>
                        <w:bCs/>
                        <w:color w:val="FFFFFF" w:themeColor="background1"/>
                        <w:sz w:val="24"/>
                        <w:szCs w:val="32"/>
                      </w:rPr>
                    </w:pPr>
                    <w:r w:rsidRPr="00C259CE">
                      <w:rPr>
                        <w:rFonts w:ascii="Garamond" w:hAnsi="Garamond"/>
                        <w:b/>
                        <w:bCs/>
                        <w:color w:val="FFFFFF" w:themeColor="background1"/>
                        <w:sz w:val="24"/>
                        <w:szCs w:val="32"/>
                      </w:rPr>
                      <w:t>2162 SOUTH 180 EAST PROVO, UT, 84660 | 385-378-5201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A419A">
      <w:rPr>
        <w:noProof/>
      </w:rPr>
      <mc:AlternateContent>
        <mc:Choice Requires="wps">
          <w:drawing>
            <wp:anchor distT="45720" distB="45720" distL="114300" distR="114300" simplePos="0" relativeHeight="251596288" behindDoc="0" locked="0" layoutInCell="1" allowOverlap="1" wp14:anchorId="52B8B0D8" wp14:editId="57393AFD">
              <wp:simplePos x="0" y="0"/>
              <wp:positionH relativeFrom="column">
                <wp:posOffset>-909320</wp:posOffset>
              </wp:positionH>
              <wp:positionV relativeFrom="paragraph">
                <wp:posOffset>-35560</wp:posOffset>
              </wp:positionV>
              <wp:extent cx="2199640" cy="4222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640" cy="422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E5E7E6" w14:textId="09F230DA" w:rsidR="009A419A" w:rsidRPr="00C259CE" w:rsidRDefault="009A419A">
                          <w:pPr>
                            <w:rPr>
                              <w:rFonts w:ascii="Garamond" w:hAnsi="Garamond"/>
                              <w:color w:val="FFFFFF" w:themeColor="background1"/>
                              <w:sz w:val="24"/>
                              <w:szCs w:val="32"/>
                            </w:rPr>
                          </w:pPr>
                          <w:r w:rsidRPr="00C259CE">
                            <w:rPr>
                              <w:rFonts w:ascii="Garamond" w:hAnsi="Garamond"/>
                              <w:color w:val="FFFFFF" w:themeColor="background1"/>
                              <w:sz w:val="24"/>
                              <w:szCs w:val="32"/>
                            </w:rPr>
                            <w:t>WWW.NOORDA.EDU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2B8B0D8" id="_x0000_s1029" type="#_x0000_t202" style="position:absolute;margin-left:-71.6pt;margin-top:-2.8pt;width:173.2pt;height:33.25pt;z-index:251596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" filled="f" stroked="f">
              <v:textbox style="mso-fit-shape-to-text:t">
                <w:txbxContent>
                  <w:p w14:paraId="4FE5E7E6" w14:textId="09F230DA" w:rsidR="009A419A" w:rsidRPr="00C259CE" w:rsidRDefault="009A419A">
                    <w:pPr>
                      <w:rPr>
                        <w:rFonts w:ascii="Garamond" w:hAnsi="Garamond"/>
                        <w:color w:val="FFFFFF" w:themeColor="background1"/>
                        <w:sz w:val="24"/>
                        <w:szCs w:val="32"/>
                      </w:rPr>
                    </w:pPr>
                    <w:r w:rsidRPr="00C259CE">
                      <w:rPr>
                        <w:rFonts w:ascii="Garamond" w:hAnsi="Garamond"/>
                        <w:color w:val="FFFFFF" w:themeColor="background1"/>
                        <w:sz w:val="24"/>
                        <w:szCs w:val="32"/>
                      </w:rPr>
                      <w:t>WWW.NOORDA.EDU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BCE6A" w14:textId="77777777" w:rsidR="00A1766D" w:rsidRDefault="00A1766D" w:rsidP="00D05ED1">
      <w:pPr>
        <w:spacing w:after="0" w:line="240" w:lineRule="auto"/>
      </w:pPr>
      <w:r>
        <w:separator/>
      </w:r>
    </w:p>
  </w:footnote>
  <w:footnote w:type="continuationSeparator" w:id="0">
    <w:p w14:paraId="5CB80B7F" w14:textId="77777777" w:rsidR="00A1766D" w:rsidRDefault="00A1766D" w:rsidP="00D05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F121" w14:textId="77777777" w:rsidR="00482052" w:rsidRDefault="00482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C96D" w14:textId="44F144C1" w:rsidR="00D05ED1" w:rsidRDefault="00D05ED1">
    <w:pPr>
      <w:pStyle w:val="Head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03D60D7D" wp14:editId="45D0154E">
              <wp:simplePos x="0" y="0"/>
              <wp:positionH relativeFrom="page">
                <wp:posOffset>782955</wp:posOffset>
              </wp:positionH>
              <wp:positionV relativeFrom="page">
                <wp:posOffset>949960</wp:posOffset>
              </wp:positionV>
              <wp:extent cx="490855" cy="600710"/>
              <wp:effectExtent l="0" t="0" r="4445" b="0"/>
              <wp:wrapTopAndBottom/>
              <wp:docPr id="1370" name="Group 13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0855" cy="600710"/>
                        <a:chOff x="0" y="0"/>
                        <a:chExt cx="490944" cy="600875"/>
                      </a:xfrm>
                    </wpg:grpSpPr>
                    <wps:wsp>
                      <wps:cNvPr id="235" name="Shape 235"/>
                      <wps:cNvSpPr/>
                      <wps:spPr>
                        <a:xfrm>
                          <a:off x="63678" y="123552"/>
                          <a:ext cx="154496" cy="418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496" h="418592">
                              <a:moveTo>
                                <a:pt x="0" y="0"/>
                              </a:moveTo>
                              <a:lnTo>
                                <a:pt x="40513" y="0"/>
                              </a:lnTo>
                              <a:cubicBezTo>
                                <a:pt x="53454" y="25"/>
                                <a:pt x="65672" y="6007"/>
                                <a:pt x="73647" y="16193"/>
                              </a:cubicBezTo>
                              <a:lnTo>
                                <a:pt x="124765" y="82220"/>
                              </a:lnTo>
                              <a:cubicBezTo>
                                <a:pt x="121133" y="93193"/>
                                <a:pt x="121437" y="105080"/>
                                <a:pt x="125654" y="115849"/>
                              </a:cubicBezTo>
                              <a:cubicBezTo>
                                <a:pt x="131712" y="130150"/>
                                <a:pt x="141719" y="142430"/>
                                <a:pt x="154496" y="151244"/>
                              </a:cubicBezTo>
                              <a:lnTo>
                                <a:pt x="154496" y="182601"/>
                              </a:lnTo>
                              <a:cubicBezTo>
                                <a:pt x="148603" y="187401"/>
                                <a:pt x="143180" y="192748"/>
                                <a:pt x="138290" y="198565"/>
                              </a:cubicBezTo>
                              <a:lnTo>
                                <a:pt x="62459" y="100774"/>
                              </a:lnTo>
                              <a:lnTo>
                                <a:pt x="62459" y="418592"/>
                              </a:lnTo>
                              <a:lnTo>
                                <a:pt x="33706" y="418592"/>
                              </a:lnTo>
                              <a:cubicBezTo>
                                <a:pt x="15088" y="418592"/>
                                <a:pt x="0" y="403504"/>
                                <a:pt x="0" y="3848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7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" name="Shape 236"/>
                      <wps:cNvSpPr/>
                      <wps:spPr>
                        <a:xfrm>
                          <a:off x="0" y="0"/>
                          <a:ext cx="490944" cy="600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944" h="600875">
                              <a:moveTo>
                                <a:pt x="365214" y="0"/>
                              </a:moveTo>
                              <a:lnTo>
                                <a:pt x="490944" y="84010"/>
                              </a:lnTo>
                              <a:lnTo>
                                <a:pt x="490944" y="512496"/>
                              </a:lnTo>
                              <a:cubicBezTo>
                                <a:pt x="490906" y="561289"/>
                                <a:pt x="451358" y="600837"/>
                                <a:pt x="402565" y="600875"/>
                              </a:cubicBezTo>
                              <a:lnTo>
                                <a:pt x="88392" y="600875"/>
                              </a:lnTo>
                              <a:cubicBezTo>
                                <a:pt x="39599" y="600837"/>
                                <a:pt x="51" y="561289"/>
                                <a:pt x="0" y="512496"/>
                              </a:cubicBezTo>
                              <a:lnTo>
                                <a:pt x="0" y="82639"/>
                              </a:lnTo>
                              <a:lnTo>
                                <a:pt x="155473" y="10859"/>
                              </a:lnTo>
                              <a:lnTo>
                                <a:pt x="273431" y="81343"/>
                              </a:lnTo>
                              <a:cubicBezTo>
                                <a:pt x="275552" y="82601"/>
                                <a:pt x="276276" y="85344"/>
                                <a:pt x="275044" y="87490"/>
                              </a:cubicBezTo>
                              <a:cubicBezTo>
                                <a:pt x="273748" y="89586"/>
                                <a:pt x="271043" y="90297"/>
                                <a:pt x="268884" y="89116"/>
                              </a:cubicBezTo>
                              <a:lnTo>
                                <a:pt x="154826" y="20980"/>
                              </a:lnTo>
                              <a:lnTo>
                                <a:pt x="8992" y="88392"/>
                              </a:lnTo>
                              <a:lnTo>
                                <a:pt x="8992" y="512813"/>
                              </a:lnTo>
                              <a:cubicBezTo>
                                <a:pt x="9081" y="556628"/>
                                <a:pt x="44577" y="592125"/>
                                <a:pt x="88392" y="592214"/>
                              </a:cubicBezTo>
                              <a:lnTo>
                                <a:pt x="402565" y="592214"/>
                              </a:lnTo>
                              <a:cubicBezTo>
                                <a:pt x="446367" y="592125"/>
                                <a:pt x="481863" y="556628"/>
                                <a:pt x="481952" y="512813"/>
                              </a:cubicBezTo>
                              <a:lnTo>
                                <a:pt x="481952" y="89116"/>
                              </a:lnTo>
                              <a:lnTo>
                                <a:pt x="364401" y="10122"/>
                              </a:lnTo>
                              <a:lnTo>
                                <a:pt x="253175" y="58331"/>
                              </a:lnTo>
                              <a:lnTo>
                                <a:pt x="243688" y="52654"/>
                              </a:lnTo>
                              <a:lnTo>
                                <a:pt x="3652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" name="Shape 237"/>
                      <wps:cNvSpPr/>
                      <wps:spPr>
                        <a:xfrm>
                          <a:off x="224652" y="123215"/>
                          <a:ext cx="34239" cy="423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39" h="423418">
                              <a:moveTo>
                                <a:pt x="31839" y="0"/>
                              </a:moveTo>
                              <a:cubicBezTo>
                                <a:pt x="32068" y="25"/>
                                <a:pt x="32283" y="76"/>
                                <a:pt x="32487" y="152"/>
                              </a:cubicBezTo>
                              <a:cubicBezTo>
                                <a:pt x="33655" y="610"/>
                                <a:pt x="34239" y="1918"/>
                                <a:pt x="33782" y="3086"/>
                              </a:cubicBezTo>
                              <a:cubicBezTo>
                                <a:pt x="31064" y="10465"/>
                                <a:pt x="29375" y="18174"/>
                                <a:pt x="28765" y="26010"/>
                              </a:cubicBezTo>
                              <a:cubicBezTo>
                                <a:pt x="28765" y="35649"/>
                                <a:pt x="26822" y="108395"/>
                                <a:pt x="26822" y="109131"/>
                              </a:cubicBezTo>
                              <a:lnTo>
                                <a:pt x="23825" y="212103"/>
                              </a:lnTo>
                              <a:cubicBezTo>
                                <a:pt x="21958" y="281318"/>
                                <a:pt x="20104" y="350545"/>
                                <a:pt x="18237" y="419760"/>
                              </a:cubicBezTo>
                              <a:cubicBezTo>
                                <a:pt x="18097" y="419926"/>
                                <a:pt x="17945" y="420091"/>
                                <a:pt x="17793" y="420256"/>
                              </a:cubicBezTo>
                              <a:cubicBezTo>
                                <a:pt x="14618" y="423418"/>
                                <a:pt x="9487" y="423405"/>
                                <a:pt x="6325" y="420243"/>
                              </a:cubicBezTo>
                              <a:lnTo>
                                <a:pt x="1702" y="244183"/>
                              </a:lnTo>
                              <a:lnTo>
                                <a:pt x="0" y="184633"/>
                              </a:lnTo>
                              <a:lnTo>
                                <a:pt x="0" y="20257"/>
                              </a:lnTo>
                              <a:cubicBezTo>
                                <a:pt x="102" y="14453"/>
                                <a:pt x="3493" y="9195"/>
                                <a:pt x="8750" y="6731"/>
                              </a:cubicBezTo>
                              <a:cubicBezTo>
                                <a:pt x="12052" y="5093"/>
                                <a:pt x="15469" y="3683"/>
                                <a:pt x="18961" y="2527"/>
                              </a:cubicBezTo>
                              <a:cubicBezTo>
                                <a:pt x="23063" y="902"/>
                                <a:pt x="27432" y="51"/>
                                <a:pt x="318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7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8" name="Shape 238"/>
                      <wps:cNvSpPr/>
                      <wps:spPr>
                        <a:xfrm>
                          <a:off x="191242" y="163617"/>
                          <a:ext cx="155131" cy="1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131" h="106324">
                              <a:moveTo>
                                <a:pt x="69545" y="114"/>
                              </a:moveTo>
                              <a:cubicBezTo>
                                <a:pt x="72758" y="368"/>
                                <a:pt x="75946" y="800"/>
                                <a:pt x="79108" y="1410"/>
                              </a:cubicBezTo>
                              <a:cubicBezTo>
                                <a:pt x="83249" y="2108"/>
                                <a:pt x="87325" y="3073"/>
                                <a:pt x="91338" y="4331"/>
                              </a:cubicBezTo>
                              <a:cubicBezTo>
                                <a:pt x="94171" y="5004"/>
                                <a:pt x="96888" y="6071"/>
                                <a:pt x="99441" y="7480"/>
                              </a:cubicBezTo>
                              <a:cubicBezTo>
                                <a:pt x="102679" y="9538"/>
                                <a:pt x="106388" y="10770"/>
                                <a:pt x="110211" y="11049"/>
                              </a:cubicBezTo>
                              <a:cubicBezTo>
                                <a:pt x="116510" y="11290"/>
                                <a:pt x="122479" y="13856"/>
                                <a:pt x="126987" y="18263"/>
                              </a:cubicBezTo>
                              <a:cubicBezTo>
                                <a:pt x="131763" y="22631"/>
                                <a:pt x="136055" y="27496"/>
                                <a:pt x="140754" y="31864"/>
                              </a:cubicBezTo>
                              <a:cubicBezTo>
                                <a:pt x="143891" y="34798"/>
                                <a:pt x="147218" y="37503"/>
                                <a:pt x="150724" y="39967"/>
                              </a:cubicBezTo>
                              <a:cubicBezTo>
                                <a:pt x="150774" y="40005"/>
                                <a:pt x="150838" y="40043"/>
                                <a:pt x="150889" y="40068"/>
                              </a:cubicBezTo>
                              <a:cubicBezTo>
                                <a:pt x="154089" y="41974"/>
                                <a:pt x="155131" y="46101"/>
                                <a:pt x="153238" y="49289"/>
                              </a:cubicBezTo>
                              <a:cubicBezTo>
                                <a:pt x="149949" y="54915"/>
                                <a:pt x="143358" y="57709"/>
                                <a:pt x="137033" y="56172"/>
                              </a:cubicBezTo>
                              <a:cubicBezTo>
                                <a:pt x="126251" y="53175"/>
                                <a:pt x="115405" y="49936"/>
                                <a:pt x="104623" y="46609"/>
                              </a:cubicBezTo>
                              <a:cubicBezTo>
                                <a:pt x="102679" y="45974"/>
                                <a:pt x="100800" y="45136"/>
                                <a:pt x="99035" y="44107"/>
                              </a:cubicBezTo>
                              <a:cubicBezTo>
                                <a:pt x="96596" y="42786"/>
                                <a:pt x="94729" y="40627"/>
                                <a:pt x="93764" y="38024"/>
                              </a:cubicBezTo>
                              <a:cubicBezTo>
                                <a:pt x="92748" y="35966"/>
                                <a:pt x="91135" y="34239"/>
                                <a:pt x="89154" y="33083"/>
                              </a:cubicBezTo>
                              <a:cubicBezTo>
                                <a:pt x="84874" y="29934"/>
                                <a:pt x="79451" y="28753"/>
                                <a:pt x="74244" y="29845"/>
                              </a:cubicBezTo>
                              <a:lnTo>
                                <a:pt x="71323" y="30493"/>
                              </a:lnTo>
                              <a:lnTo>
                                <a:pt x="61443" y="33007"/>
                              </a:lnTo>
                              <a:lnTo>
                                <a:pt x="60554" y="33007"/>
                              </a:lnTo>
                              <a:cubicBezTo>
                                <a:pt x="50343" y="35319"/>
                                <a:pt x="41237" y="41034"/>
                                <a:pt x="34709" y="49213"/>
                              </a:cubicBezTo>
                              <a:cubicBezTo>
                                <a:pt x="33922" y="50355"/>
                                <a:pt x="33477" y="51702"/>
                                <a:pt x="33414" y="53099"/>
                              </a:cubicBezTo>
                              <a:lnTo>
                                <a:pt x="33414" y="106324"/>
                              </a:lnTo>
                              <a:cubicBezTo>
                                <a:pt x="33045" y="106121"/>
                                <a:pt x="32702" y="105905"/>
                                <a:pt x="32360" y="105677"/>
                              </a:cubicBezTo>
                              <a:cubicBezTo>
                                <a:pt x="19799" y="97180"/>
                                <a:pt x="9931" y="85255"/>
                                <a:pt x="3924" y="71323"/>
                              </a:cubicBezTo>
                              <a:cubicBezTo>
                                <a:pt x="0" y="59614"/>
                                <a:pt x="787" y="46825"/>
                                <a:pt x="6109" y="35674"/>
                              </a:cubicBezTo>
                              <a:cubicBezTo>
                                <a:pt x="9906" y="25387"/>
                                <a:pt x="16675" y="16446"/>
                                <a:pt x="25552" y="9995"/>
                              </a:cubicBezTo>
                              <a:cubicBezTo>
                                <a:pt x="28080" y="8217"/>
                                <a:pt x="30798" y="6731"/>
                                <a:pt x="33655" y="5537"/>
                              </a:cubicBezTo>
                              <a:cubicBezTo>
                                <a:pt x="39357" y="3340"/>
                                <a:pt x="45276" y="1765"/>
                                <a:pt x="51321" y="838"/>
                              </a:cubicBezTo>
                              <a:lnTo>
                                <a:pt x="53988" y="838"/>
                              </a:lnTo>
                              <a:cubicBezTo>
                                <a:pt x="59157" y="254"/>
                                <a:pt x="64351" y="0"/>
                                <a:pt x="69545" y="11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" name="Shape 239"/>
                      <wps:cNvSpPr/>
                      <wps:spPr>
                        <a:xfrm>
                          <a:off x="190710" y="232678"/>
                          <a:ext cx="94678" cy="175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175476">
                              <a:moveTo>
                                <a:pt x="60846" y="0"/>
                              </a:moveTo>
                              <a:lnTo>
                                <a:pt x="69672" y="7290"/>
                              </a:lnTo>
                              <a:cubicBezTo>
                                <a:pt x="80988" y="16256"/>
                                <a:pt x="88621" y="29045"/>
                                <a:pt x="91135" y="43256"/>
                              </a:cubicBezTo>
                              <a:cubicBezTo>
                                <a:pt x="94678" y="61036"/>
                                <a:pt x="88836" y="79400"/>
                                <a:pt x="75667" y="91859"/>
                              </a:cubicBezTo>
                              <a:cubicBezTo>
                                <a:pt x="71476" y="95974"/>
                                <a:pt x="66891" y="99670"/>
                                <a:pt x="61976" y="102883"/>
                              </a:cubicBezTo>
                              <a:cubicBezTo>
                                <a:pt x="52222" y="108775"/>
                                <a:pt x="43802" y="116637"/>
                                <a:pt x="37262" y="125971"/>
                              </a:cubicBezTo>
                              <a:cubicBezTo>
                                <a:pt x="36335" y="127419"/>
                                <a:pt x="35852" y="129108"/>
                                <a:pt x="35890" y="130835"/>
                              </a:cubicBezTo>
                              <a:cubicBezTo>
                                <a:pt x="36538" y="145745"/>
                                <a:pt x="35966" y="160642"/>
                                <a:pt x="36538" y="175476"/>
                              </a:cubicBezTo>
                              <a:cubicBezTo>
                                <a:pt x="33376" y="173609"/>
                                <a:pt x="30137" y="170777"/>
                                <a:pt x="28435" y="169723"/>
                              </a:cubicBezTo>
                              <a:cubicBezTo>
                                <a:pt x="18275" y="162458"/>
                                <a:pt x="10528" y="152336"/>
                                <a:pt x="6160" y="140640"/>
                              </a:cubicBezTo>
                              <a:cubicBezTo>
                                <a:pt x="0" y="123838"/>
                                <a:pt x="3886" y="105004"/>
                                <a:pt x="16205" y="92024"/>
                              </a:cubicBezTo>
                              <a:cubicBezTo>
                                <a:pt x="22708" y="85090"/>
                                <a:pt x="29870" y="78791"/>
                                <a:pt x="37592" y="73228"/>
                              </a:cubicBezTo>
                              <a:lnTo>
                                <a:pt x="51359" y="61887"/>
                              </a:lnTo>
                              <a:cubicBezTo>
                                <a:pt x="52083" y="61201"/>
                                <a:pt x="52756" y="60465"/>
                                <a:pt x="53391" y="59703"/>
                              </a:cubicBezTo>
                              <a:cubicBezTo>
                                <a:pt x="57607" y="54978"/>
                                <a:pt x="59817" y="48781"/>
                                <a:pt x="59550" y="42443"/>
                              </a:cubicBezTo>
                              <a:cubicBezTo>
                                <a:pt x="59703" y="28270"/>
                                <a:pt x="60846" y="14173"/>
                                <a:pt x="608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" name="Shape 240"/>
                      <wps:cNvSpPr/>
                      <wps:spPr>
                        <a:xfrm>
                          <a:off x="162272" y="375580"/>
                          <a:ext cx="109296" cy="163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296" h="163157">
                              <a:moveTo>
                                <a:pt x="84988" y="0"/>
                              </a:moveTo>
                              <a:lnTo>
                                <a:pt x="93650" y="8103"/>
                              </a:lnTo>
                              <a:cubicBezTo>
                                <a:pt x="99327" y="14211"/>
                                <a:pt x="103543" y="21514"/>
                                <a:pt x="105969" y="29489"/>
                              </a:cubicBezTo>
                              <a:cubicBezTo>
                                <a:pt x="109296" y="41580"/>
                                <a:pt x="106286" y="54546"/>
                                <a:pt x="97942" y="63919"/>
                              </a:cubicBezTo>
                              <a:cubicBezTo>
                                <a:pt x="95110" y="67564"/>
                                <a:pt x="91554" y="70802"/>
                                <a:pt x="88392" y="74295"/>
                              </a:cubicBezTo>
                              <a:lnTo>
                                <a:pt x="79235" y="82398"/>
                              </a:lnTo>
                              <a:lnTo>
                                <a:pt x="70320" y="88392"/>
                              </a:lnTo>
                              <a:lnTo>
                                <a:pt x="61252" y="94297"/>
                              </a:lnTo>
                              <a:cubicBezTo>
                                <a:pt x="47054" y="100063"/>
                                <a:pt x="34582" y="109372"/>
                                <a:pt x="25032" y="121361"/>
                              </a:cubicBezTo>
                              <a:cubicBezTo>
                                <a:pt x="16167" y="133820"/>
                                <a:pt x="10185" y="148095"/>
                                <a:pt x="7531" y="163157"/>
                              </a:cubicBezTo>
                              <a:lnTo>
                                <a:pt x="6972" y="163157"/>
                              </a:lnTo>
                              <a:cubicBezTo>
                                <a:pt x="6160" y="159842"/>
                                <a:pt x="5105" y="156515"/>
                                <a:pt x="4623" y="153111"/>
                              </a:cubicBezTo>
                              <a:cubicBezTo>
                                <a:pt x="0" y="118402"/>
                                <a:pt x="16878" y="84341"/>
                                <a:pt x="47320" y="66993"/>
                              </a:cubicBezTo>
                              <a:cubicBezTo>
                                <a:pt x="51067" y="64872"/>
                                <a:pt x="54661" y="62484"/>
                                <a:pt x="58090" y="59868"/>
                              </a:cubicBezTo>
                              <a:lnTo>
                                <a:pt x="66916" y="51765"/>
                              </a:lnTo>
                              <a:cubicBezTo>
                                <a:pt x="69355" y="48933"/>
                                <a:pt x="72187" y="45288"/>
                                <a:pt x="73406" y="43663"/>
                              </a:cubicBezTo>
                              <a:cubicBezTo>
                                <a:pt x="74613" y="42050"/>
                                <a:pt x="75667" y="40259"/>
                                <a:pt x="76810" y="38557"/>
                              </a:cubicBezTo>
                              <a:cubicBezTo>
                                <a:pt x="80924" y="33160"/>
                                <a:pt x="83426" y="26695"/>
                                <a:pt x="84011" y="19926"/>
                              </a:cubicBezTo>
                              <a:cubicBezTo>
                                <a:pt x="84176" y="13284"/>
                                <a:pt x="84988" y="6642"/>
                                <a:pt x="849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" name="Shape 241"/>
                      <wps:cNvSpPr/>
                      <wps:spPr>
                        <a:xfrm>
                          <a:off x="253497" y="123547"/>
                          <a:ext cx="173291" cy="4183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291" h="418351">
                              <a:moveTo>
                                <a:pt x="110820" y="0"/>
                              </a:moveTo>
                              <a:lnTo>
                                <a:pt x="139586" y="0"/>
                              </a:lnTo>
                              <a:cubicBezTo>
                                <a:pt x="139611" y="0"/>
                                <a:pt x="139636" y="0"/>
                                <a:pt x="139662" y="0"/>
                              </a:cubicBezTo>
                              <a:cubicBezTo>
                                <a:pt x="158229" y="0"/>
                                <a:pt x="173291" y="15049"/>
                                <a:pt x="173291" y="33617"/>
                              </a:cubicBezTo>
                              <a:lnTo>
                                <a:pt x="173291" y="384658"/>
                              </a:lnTo>
                              <a:cubicBezTo>
                                <a:pt x="173291" y="403263"/>
                                <a:pt x="158204" y="418351"/>
                                <a:pt x="139586" y="418351"/>
                              </a:cubicBezTo>
                              <a:lnTo>
                                <a:pt x="118847" y="418351"/>
                              </a:lnTo>
                              <a:lnTo>
                                <a:pt x="22200" y="293599"/>
                              </a:lnTo>
                              <a:cubicBezTo>
                                <a:pt x="22161" y="288912"/>
                                <a:pt x="21641" y="284239"/>
                                <a:pt x="20663" y="279654"/>
                              </a:cubicBezTo>
                              <a:cubicBezTo>
                                <a:pt x="18148" y="271247"/>
                                <a:pt x="13678" y="263563"/>
                                <a:pt x="7620" y="257213"/>
                              </a:cubicBezTo>
                              <a:lnTo>
                                <a:pt x="0" y="249123"/>
                              </a:lnTo>
                              <a:lnTo>
                                <a:pt x="318" y="218084"/>
                              </a:lnTo>
                              <a:lnTo>
                                <a:pt x="1702" y="217195"/>
                              </a:lnTo>
                              <a:cubicBezTo>
                                <a:pt x="6921" y="214020"/>
                                <a:pt x="11773" y="210299"/>
                                <a:pt x="16205" y="206096"/>
                              </a:cubicBezTo>
                              <a:cubicBezTo>
                                <a:pt x="18910" y="203365"/>
                                <a:pt x="21349" y="200381"/>
                                <a:pt x="23495" y="197193"/>
                              </a:cubicBezTo>
                              <a:lnTo>
                                <a:pt x="110820" y="309232"/>
                              </a:lnTo>
                              <a:lnTo>
                                <a:pt x="1108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7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C052E1" id="Group 1370" o:spid="_x0000_s1026" style="position:absolute;margin-left:61.65pt;margin-top:74.8pt;width:38.65pt;height:47.3pt;z-index:251658247;mso-position-horizontal-relative:page;mso-position-vertical-relative:page" coordsize="4909,6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">
              <v:shape id="Shape 235" o:spid="_x0000_s1027" style="position:absolute;left:636;top:1235;width:1545;height:4186;visibility:visible;mso-wrap-style:square;v-text-anchor:top" coordsize="154496,418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" path="m,l40513,c53454,25,65672,6007,73647,16193r51118,66027c121133,93193,121437,105080,125654,115849v6058,14301,16065,26581,28842,35395l154496,182601v-5893,4800,-11316,10147,-16206,15964l62459,100774r,317818l33706,418592c15088,418592,,403504,,384899l,xe" fillcolor="#b8674b" stroked="f" strokeweight="0">
                <v:stroke miterlimit="83231f" joinstyle="miter"/>
                <v:path arrowok="t" textboxrect="0,0,154496,418592"/>
              </v:shape>
              <v:shape id="Shape 236" o:spid="_x0000_s1028" style="position:absolute;width:4909;height:6008;visibility:visible;mso-wrap-style:square;v-text-anchor:top" coordsize="490944,60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" path="m365214,l490944,84010r,428486c490906,561289,451358,600837,402565,600875r-314173,c39599,600837,51,561289,,512496l,82639,155473,10859,273431,81343v2121,1258,2845,4001,1613,6147c273748,89586,271043,90297,268884,89116l154826,20980,8992,88392r,424421c9081,556628,44577,592125,88392,592214r314173,c446367,592125,481863,556628,481952,512813r,-423697l364401,10122,253175,58331r-9487,-5677l365214,xe" fillcolor="#564b4b" stroked="f" strokeweight="0">
                <v:stroke miterlimit="83231f" joinstyle="miter"/>
                <v:path arrowok="t" textboxrect="0,0,490944,600875"/>
              </v:shape>
              <v:shape id="Shape 237" o:spid="_x0000_s1029" style="position:absolute;left:2246;top:1232;width:342;height:4234;visibility:visible;mso-wrap-style:square;v-text-anchor:top" coordsize="34239,42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" path="m31839,v229,25,444,76,648,152c33655,610,34239,1918,33782,3086v-2718,7379,-4407,15088,-5017,22924c28765,35649,26822,108395,26822,109131l23825,212103v-1867,69215,-3721,138442,-5588,207657c18097,419926,17945,420091,17793,420256v-3175,3162,-8306,3149,-11468,-13l1702,244183,,184633,,20257c102,14453,3493,9195,8750,6731,12052,5093,15469,3683,18961,2527,23063,902,27432,51,31839,xe" fillcolor="#b8674b" stroked="f" strokeweight="0">
                <v:stroke miterlimit="83231f" joinstyle="miter"/>
                <v:path arrowok="t" textboxrect="0,0,34239,423418"/>
              </v:shape>
              <v:shape id="Shape 238" o:spid="_x0000_s1030" style="position:absolute;left:1912;top:1636;width:1551;height:1063;visibility:visible;mso-wrap-style:square;v-text-anchor:top" coordsize="155131,1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" path="m69545,114v3213,254,6401,686,9563,1296c83249,2108,87325,3073,91338,4331v2833,673,5550,1740,8103,3149c102679,9538,106388,10770,110211,11049v6299,241,12268,2807,16776,7214c131763,22631,136055,27496,140754,31864v3137,2934,6464,5639,9970,8103c150774,40005,150838,40043,150889,40068v3200,1906,4242,6033,2349,9221c149949,54915,143358,57709,137033,56172,126251,53175,115405,49936,104623,46609v-1944,-635,-3823,-1473,-5588,-2502c96596,42786,94729,40627,93764,38024,92748,35966,91135,34239,89154,33083,84874,29934,79451,28753,74244,29845r-2921,648l61443,33007r-889,c50343,35319,41237,41034,34709,49213v-787,1142,-1232,2489,-1295,3886l33414,106324v-369,-203,-712,-419,-1054,-647c19799,97180,9931,85255,3924,71323,,59614,787,46825,6109,35674,9906,25387,16675,16446,25552,9995,28080,8217,30798,6731,33655,5537,39357,3340,45276,1765,51321,838r2667,c59157,254,64351,,69545,114xe" fillcolor="#564b4b" stroked="f" strokeweight="0">
                <v:stroke miterlimit="83231f" joinstyle="miter"/>
                <v:path arrowok="t" textboxrect="0,0,155131,106324"/>
              </v:shape>
              <v:shape id="Shape 239" o:spid="_x0000_s1031" style="position:absolute;left:1907;top:2326;width:946;height:1755;visibility:visible;mso-wrap-style:square;v-text-anchor:top" coordsize="94678,175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" path="m60846,r8826,7290c80988,16256,88621,29045,91135,43256,94678,61036,88836,79400,75667,91859v-4191,4115,-8776,7811,-13691,11024c52222,108775,43802,116637,37262,125971v-927,1448,-1410,3137,-1372,4864c36538,145745,35966,160642,36538,175476v-3162,-1867,-6401,-4699,-8103,-5753c18275,162458,10528,152336,6160,140640,,123838,3886,105004,16205,92024,22708,85090,29870,78791,37592,73228l51359,61887v724,-686,1397,-1422,2032,-2184c57607,54978,59817,48781,59550,42443,59703,28270,60846,14173,60846,xe" fillcolor="#564b4b" stroked="f" strokeweight="0">
                <v:stroke miterlimit="83231f" joinstyle="miter"/>
                <v:path arrowok="t" textboxrect="0,0,94678,175476"/>
              </v:shape>
              <v:shape id="Shape 240" o:spid="_x0000_s1032" style="position:absolute;left:1622;top:3755;width:1093;height:1632;visibility:visible;mso-wrap-style:square;v-text-anchor:top" coordsize="109296,16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" path="m84988,r8662,8103c99327,14211,103543,21514,105969,29489v3327,12091,317,25057,-8027,34430c95110,67564,91554,70802,88392,74295r-9157,8103l70320,88392r-9068,5905c47054,100063,34582,109372,25032,121361,16167,133820,10185,148095,7531,163157r-559,c6160,159842,5105,156515,4623,153111,,118402,16878,84341,47320,66993v3747,-2121,7341,-4509,10770,-7125l66916,51765v2439,-2832,5271,-6477,6490,-8102c74613,42050,75667,40259,76810,38557v4114,-5397,6616,-11862,7201,-18631c84176,13284,84988,6642,84988,xe" fillcolor="#564b4b" stroked="f" strokeweight="0">
                <v:stroke miterlimit="83231f" joinstyle="miter"/>
                <v:path arrowok="t" textboxrect="0,0,109296,163157"/>
              </v:shape>
              <v:shape id="Shape 241" o:spid="_x0000_s1033" style="position:absolute;left:2534;top:1235;width:1733;height:4183;visibility:visible;mso-wrap-style:square;v-text-anchor:top" coordsize="173291,418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" path="m110820,r28766,c139611,,139636,,139662,v18567,,33629,15049,33629,33617l173291,384658v,18605,-15087,33693,-33705,33693l118847,418351,22200,293599v-39,-4687,-559,-9360,-1537,-13945c18148,271247,13678,263563,7620,257213l,249123,318,218084r1384,-889c6921,214020,11773,210299,16205,206096v2705,-2731,5144,-5715,7290,-8903l110820,309232,110820,xe" fillcolor="#b8674b" stroked="f" strokeweight="0">
                <v:stroke miterlimit="83231f" joinstyle="miter"/>
                <v:path arrowok="t" textboxrect="0,0,173291,418351"/>
              </v:shape>
              <w10:wrap type="topAndBottom" anchorx="page" anchory="pag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5ACE2135" wp14:editId="30DCE039">
              <wp:simplePos x="0" y="0"/>
              <wp:positionH relativeFrom="page">
                <wp:posOffset>0</wp:posOffset>
              </wp:positionH>
              <wp:positionV relativeFrom="page">
                <wp:posOffset>1270</wp:posOffset>
              </wp:positionV>
              <wp:extent cx="7772400" cy="227965"/>
              <wp:effectExtent l="0" t="0" r="0" b="635"/>
              <wp:wrapTopAndBottom/>
              <wp:docPr id="1369" name="Group 13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27965"/>
                        <a:chOff x="0" y="0"/>
                        <a:chExt cx="7772400" cy="228550"/>
                      </a:xfrm>
                    </wpg:grpSpPr>
                    <wps:wsp>
                      <wps:cNvPr id="233" name="Shape 233"/>
                      <wps:cNvSpPr/>
                      <wps:spPr>
                        <a:xfrm>
                          <a:off x="0" y="1"/>
                          <a:ext cx="3716338" cy="228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6338" h="228549">
                              <a:moveTo>
                                <a:pt x="0" y="0"/>
                              </a:moveTo>
                              <a:lnTo>
                                <a:pt x="3392551" y="0"/>
                              </a:lnTo>
                              <a:cubicBezTo>
                                <a:pt x="3500476" y="76175"/>
                                <a:pt x="3608413" y="152362"/>
                                <a:pt x="3716338" y="228549"/>
                              </a:cubicBezTo>
                              <a:lnTo>
                                <a:pt x="0" y="228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54A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4" name="Shape 234"/>
                      <wps:cNvSpPr/>
                      <wps:spPr>
                        <a:xfrm>
                          <a:off x="3502204" y="0"/>
                          <a:ext cx="4270196" cy="228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0196" h="228549">
                              <a:moveTo>
                                <a:pt x="0" y="0"/>
                              </a:moveTo>
                              <a:lnTo>
                                <a:pt x="4270196" y="0"/>
                              </a:lnTo>
                              <a:lnTo>
                                <a:pt x="4270196" y="228549"/>
                              </a:lnTo>
                              <a:lnTo>
                                <a:pt x="323786" y="228549"/>
                              </a:lnTo>
                              <a:cubicBezTo>
                                <a:pt x="215862" y="152375"/>
                                <a:pt x="107924" y="7618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2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6057A4" id="Group 1369" o:spid="_x0000_s1026" style="position:absolute;margin-left:0;margin-top:.1pt;width:612pt;height:17.95pt;z-index:251658246;mso-position-horizontal-relative:page;mso-position-vertical-relative:page" coordsize="77724,2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">
              <v:shape id="Shape 233" o:spid="_x0000_s1027" style="position:absolute;width:37163;height:2285;visibility:visible;mso-wrap-style:square;v-text-anchor:top" coordsize="3716338,22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" path="m,l3392551,v107925,76175,215862,152362,323787,228549l,228549,,xe" fillcolor="#554a4a" stroked="f" strokeweight="0">
                <v:stroke miterlimit="83231f" joinstyle="miter"/>
                <v:path arrowok="t" textboxrect="0,0,3716338,228549"/>
              </v:shape>
              <v:shape id="Shape 234" o:spid="_x0000_s1028" style="position:absolute;left:35022;width:42702;height:2285;visibility:visible;mso-wrap-style:square;v-text-anchor:top" coordsize="4270196,22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" path="m,l4270196,r,228549l323786,228549c215862,152375,107924,76187,,xe" fillcolor="#928282" stroked="f" strokeweight="0">
                <v:stroke miterlimit="83231f" joinstyle="miter"/>
                <v:path arrowok="t" textboxrect="0,0,4270196,228549"/>
              </v:shape>
              <w10:wrap type="topAndBottom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2325" w14:textId="1D0D933D" w:rsidR="00D05ED1" w:rsidRDefault="00D05ED1">
    <w:pPr>
      <w:pStyle w:val="Header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7894C55B" wp14:editId="71B1C3D2">
              <wp:simplePos x="0" y="0"/>
              <wp:positionH relativeFrom="page">
                <wp:posOffset>765607</wp:posOffset>
              </wp:positionH>
              <wp:positionV relativeFrom="page">
                <wp:posOffset>542290</wp:posOffset>
              </wp:positionV>
              <wp:extent cx="3244850" cy="600710"/>
              <wp:effectExtent l="0" t="0" r="6350" b="0"/>
              <wp:wrapTopAndBottom/>
              <wp:docPr id="1451" name="Group 14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44850" cy="600710"/>
                        <a:chOff x="0" y="0"/>
                        <a:chExt cx="3245100" cy="600875"/>
                      </a:xfrm>
                    </wpg:grpSpPr>
                    <wps:wsp>
                      <wps:cNvPr id="62" name="Shape 62"/>
                      <wps:cNvSpPr/>
                      <wps:spPr>
                        <a:xfrm>
                          <a:off x="63678" y="123552"/>
                          <a:ext cx="154496" cy="4185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4496" h="418592">
                              <a:moveTo>
                                <a:pt x="0" y="0"/>
                              </a:moveTo>
                              <a:lnTo>
                                <a:pt x="40513" y="0"/>
                              </a:lnTo>
                              <a:cubicBezTo>
                                <a:pt x="53454" y="25"/>
                                <a:pt x="65672" y="6007"/>
                                <a:pt x="73647" y="16193"/>
                              </a:cubicBezTo>
                              <a:lnTo>
                                <a:pt x="124765" y="82220"/>
                              </a:lnTo>
                              <a:cubicBezTo>
                                <a:pt x="121133" y="93193"/>
                                <a:pt x="121437" y="105080"/>
                                <a:pt x="125654" y="115849"/>
                              </a:cubicBezTo>
                              <a:cubicBezTo>
                                <a:pt x="131712" y="130150"/>
                                <a:pt x="141719" y="142430"/>
                                <a:pt x="154496" y="151244"/>
                              </a:cubicBezTo>
                              <a:lnTo>
                                <a:pt x="154496" y="182601"/>
                              </a:lnTo>
                              <a:cubicBezTo>
                                <a:pt x="148603" y="187401"/>
                                <a:pt x="143180" y="192748"/>
                                <a:pt x="138290" y="198565"/>
                              </a:cubicBezTo>
                              <a:lnTo>
                                <a:pt x="62459" y="100774"/>
                              </a:lnTo>
                              <a:lnTo>
                                <a:pt x="62459" y="418592"/>
                              </a:lnTo>
                              <a:lnTo>
                                <a:pt x="33706" y="418592"/>
                              </a:lnTo>
                              <a:cubicBezTo>
                                <a:pt x="15088" y="418592"/>
                                <a:pt x="0" y="403504"/>
                                <a:pt x="0" y="38489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7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761373" y="392428"/>
                          <a:ext cx="55575" cy="118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75" h="118440">
                              <a:moveTo>
                                <a:pt x="55575" y="0"/>
                              </a:moveTo>
                              <a:lnTo>
                                <a:pt x="55575" y="8915"/>
                              </a:lnTo>
                              <a:cubicBezTo>
                                <a:pt x="27788" y="8915"/>
                                <a:pt x="10287" y="29985"/>
                                <a:pt x="10287" y="59220"/>
                              </a:cubicBezTo>
                              <a:cubicBezTo>
                                <a:pt x="10287" y="88468"/>
                                <a:pt x="27788" y="109449"/>
                                <a:pt x="55575" y="109449"/>
                              </a:cubicBezTo>
                              <a:lnTo>
                                <a:pt x="55575" y="118440"/>
                              </a:lnTo>
                              <a:cubicBezTo>
                                <a:pt x="22111" y="118440"/>
                                <a:pt x="0" y="92685"/>
                                <a:pt x="0" y="59220"/>
                              </a:cubicBezTo>
                              <a:cubicBezTo>
                                <a:pt x="0" y="25768"/>
                                <a:pt x="21958" y="0"/>
                                <a:pt x="55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816948" y="392428"/>
                          <a:ext cx="55575" cy="118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75" h="118440">
                              <a:moveTo>
                                <a:pt x="0" y="0"/>
                              </a:moveTo>
                              <a:cubicBezTo>
                                <a:pt x="33465" y="0"/>
                                <a:pt x="55575" y="25679"/>
                                <a:pt x="55575" y="59220"/>
                              </a:cubicBezTo>
                              <a:cubicBezTo>
                                <a:pt x="55575" y="92761"/>
                                <a:pt x="33465" y="118440"/>
                                <a:pt x="0" y="118440"/>
                              </a:cubicBezTo>
                              <a:lnTo>
                                <a:pt x="0" y="109449"/>
                              </a:lnTo>
                              <a:cubicBezTo>
                                <a:pt x="27788" y="109449"/>
                                <a:pt x="45288" y="88062"/>
                                <a:pt x="45288" y="59220"/>
                              </a:cubicBezTo>
                              <a:cubicBezTo>
                                <a:pt x="45288" y="30378"/>
                                <a:pt x="27140" y="8915"/>
                                <a:pt x="0" y="891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" name="Shape 65"/>
                      <wps:cNvSpPr/>
                      <wps:spPr>
                        <a:xfrm>
                          <a:off x="920643" y="391345"/>
                          <a:ext cx="82398" cy="1197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398" h="119723">
                              <a:moveTo>
                                <a:pt x="40996" y="686"/>
                              </a:moveTo>
                              <a:cubicBezTo>
                                <a:pt x="55702" y="0"/>
                                <a:pt x="69939" y="5944"/>
                                <a:pt x="79807" y="16878"/>
                              </a:cubicBezTo>
                              <a:lnTo>
                                <a:pt x="73317" y="24092"/>
                              </a:lnTo>
                              <a:cubicBezTo>
                                <a:pt x="65164" y="14516"/>
                                <a:pt x="53073" y="9207"/>
                                <a:pt x="40513" y="9677"/>
                              </a:cubicBezTo>
                              <a:cubicBezTo>
                                <a:pt x="25197" y="9677"/>
                                <a:pt x="13691" y="18428"/>
                                <a:pt x="13691" y="30734"/>
                              </a:cubicBezTo>
                              <a:cubicBezTo>
                                <a:pt x="13691" y="44348"/>
                                <a:pt x="27953" y="48323"/>
                                <a:pt x="43586" y="52375"/>
                              </a:cubicBezTo>
                              <a:cubicBezTo>
                                <a:pt x="62141" y="57721"/>
                                <a:pt x="82398" y="63551"/>
                                <a:pt x="82398" y="86716"/>
                              </a:cubicBezTo>
                              <a:cubicBezTo>
                                <a:pt x="82398" y="101460"/>
                                <a:pt x="72593" y="119126"/>
                                <a:pt x="41885" y="119126"/>
                              </a:cubicBezTo>
                              <a:cubicBezTo>
                                <a:pt x="25883" y="119723"/>
                                <a:pt x="10477" y="113017"/>
                                <a:pt x="0" y="100902"/>
                              </a:cubicBezTo>
                              <a:lnTo>
                                <a:pt x="6160" y="93929"/>
                              </a:lnTo>
                              <a:cubicBezTo>
                                <a:pt x="15113" y="104318"/>
                                <a:pt x="28181" y="110236"/>
                                <a:pt x="41885" y="110134"/>
                              </a:cubicBezTo>
                              <a:cubicBezTo>
                                <a:pt x="65380" y="110134"/>
                                <a:pt x="72111" y="97091"/>
                                <a:pt x="72111" y="87363"/>
                              </a:cubicBezTo>
                              <a:cubicBezTo>
                                <a:pt x="72111" y="71158"/>
                                <a:pt x="56794" y="66713"/>
                                <a:pt x="40665" y="62408"/>
                              </a:cubicBezTo>
                              <a:cubicBezTo>
                                <a:pt x="22682" y="57467"/>
                                <a:pt x="3404" y="52286"/>
                                <a:pt x="3404" y="31229"/>
                              </a:cubicBezTo>
                              <a:cubicBezTo>
                                <a:pt x="3404" y="12509"/>
                                <a:pt x="20257" y="686"/>
                                <a:pt x="40996" y="686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1047839" y="394290"/>
                          <a:ext cx="84823" cy="1142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823" h="114237">
                              <a:moveTo>
                                <a:pt x="0" y="0"/>
                              </a:moveTo>
                              <a:lnTo>
                                <a:pt x="84823" y="0"/>
                              </a:lnTo>
                              <a:lnTo>
                                <a:pt x="84823" y="8915"/>
                              </a:lnTo>
                              <a:lnTo>
                                <a:pt x="47397" y="8915"/>
                              </a:lnTo>
                              <a:lnTo>
                                <a:pt x="47397" y="114237"/>
                              </a:lnTo>
                              <a:lnTo>
                                <a:pt x="37427" y="114237"/>
                              </a:lnTo>
                              <a:lnTo>
                                <a:pt x="37427" y="8915"/>
                              </a:lnTo>
                              <a:lnTo>
                                <a:pt x="0" y="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1182322" y="394295"/>
                          <a:ext cx="73558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58" h="114478">
                              <a:moveTo>
                                <a:pt x="648" y="0"/>
                              </a:moveTo>
                              <a:lnTo>
                                <a:pt x="73558" y="0"/>
                              </a:lnTo>
                              <a:lnTo>
                                <a:pt x="73558" y="8915"/>
                              </a:lnTo>
                              <a:lnTo>
                                <a:pt x="10122" y="8915"/>
                              </a:lnTo>
                              <a:lnTo>
                                <a:pt x="10122" y="51283"/>
                              </a:lnTo>
                              <a:lnTo>
                                <a:pt x="71691" y="51283"/>
                              </a:lnTo>
                              <a:lnTo>
                                <a:pt x="71691" y="60274"/>
                              </a:lnTo>
                              <a:lnTo>
                                <a:pt x="10122" y="60274"/>
                              </a:lnTo>
                              <a:lnTo>
                                <a:pt x="10122" y="105562"/>
                              </a:lnTo>
                              <a:lnTo>
                                <a:pt x="72911" y="105562"/>
                              </a:lnTo>
                              <a:lnTo>
                                <a:pt x="72911" y="114478"/>
                              </a:lnTo>
                              <a:lnTo>
                                <a:pt x="0" y="114478"/>
                              </a:lnTo>
                              <a:lnTo>
                                <a:pt x="6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1305543" y="392428"/>
                          <a:ext cx="55613" cy="1184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613" h="118440">
                              <a:moveTo>
                                <a:pt x="55575" y="0"/>
                              </a:moveTo>
                              <a:lnTo>
                                <a:pt x="55613" y="8"/>
                              </a:lnTo>
                              <a:lnTo>
                                <a:pt x="55613" y="8923"/>
                              </a:lnTo>
                              <a:lnTo>
                                <a:pt x="55575" y="8915"/>
                              </a:lnTo>
                              <a:cubicBezTo>
                                <a:pt x="27788" y="8915"/>
                                <a:pt x="10287" y="29985"/>
                                <a:pt x="10287" y="59220"/>
                              </a:cubicBezTo>
                              <a:cubicBezTo>
                                <a:pt x="10287" y="88468"/>
                                <a:pt x="27788" y="109449"/>
                                <a:pt x="55575" y="109449"/>
                              </a:cubicBezTo>
                              <a:lnTo>
                                <a:pt x="55613" y="109441"/>
                              </a:lnTo>
                              <a:lnTo>
                                <a:pt x="55613" y="118433"/>
                              </a:lnTo>
                              <a:lnTo>
                                <a:pt x="55575" y="118440"/>
                              </a:lnTo>
                              <a:cubicBezTo>
                                <a:pt x="22111" y="118440"/>
                                <a:pt x="0" y="92685"/>
                                <a:pt x="0" y="59220"/>
                              </a:cubicBezTo>
                              <a:cubicBezTo>
                                <a:pt x="0" y="25768"/>
                                <a:pt x="21958" y="0"/>
                                <a:pt x="555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1361157" y="392436"/>
                          <a:ext cx="55613" cy="1184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613" h="118425">
                              <a:moveTo>
                                <a:pt x="0" y="0"/>
                              </a:moveTo>
                              <a:lnTo>
                                <a:pt x="22775" y="4529"/>
                              </a:lnTo>
                              <a:cubicBezTo>
                                <a:pt x="43133" y="13324"/>
                                <a:pt x="55613" y="34057"/>
                                <a:pt x="55613" y="59213"/>
                              </a:cubicBezTo>
                              <a:cubicBezTo>
                                <a:pt x="55613" y="84368"/>
                                <a:pt x="43133" y="105102"/>
                                <a:pt x="22775" y="113896"/>
                              </a:cubicBezTo>
                              <a:lnTo>
                                <a:pt x="0" y="118425"/>
                              </a:lnTo>
                              <a:lnTo>
                                <a:pt x="0" y="109433"/>
                              </a:lnTo>
                              <a:lnTo>
                                <a:pt x="18773" y="105649"/>
                              </a:lnTo>
                              <a:cubicBezTo>
                                <a:pt x="35439" y="98282"/>
                                <a:pt x="45326" y="80844"/>
                                <a:pt x="45326" y="59213"/>
                              </a:cubicBezTo>
                              <a:cubicBezTo>
                                <a:pt x="45326" y="37581"/>
                                <a:pt x="35261" y="20101"/>
                                <a:pt x="18639" y="12712"/>
                              </a:cubicBezTo>
                              <a:lnTo>
                                <a:pt x="0" y="89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1471055" y="394290"/>
                          <a:ext cx="37954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54" h="114478">
                              <a:moveTo>
                                <a:pt x="0" y="0"/>
                              </a:moveTo>
                              <a:lnTo>
                                <a:pt x="37954" y="0"/>
                              </a:lnTo>
                              <a:lnTo>
                                <a:pt x="37954" y="8915"/>
                              </a:lnTo>
                              <a:lnTo>
                                <a:pt x="9474" y="8915"/>
                              </a:lnTo>
                              <a:lnTo>
                                <a:pt x="9474" y="58014"/>
                              </a:lnTo>
                              <a:lnTo>
                                <a:pt x="37954" y="58014"/>
                              </a:lnTo>
                              <a:lnTo>
                                <a:pt x="37954" y="66916"/>
                              </a:lnTo>
                              <a:lnTo>
                                <a:pt x="9728" y="66916"/>
                              </a:lnTo>
                              <a:lnTo>
                                <a:pt x="9728" y="114478"/>
                              </a:lnTo>
                              <a:lnTo>
                                <a:pt x="0" y="1144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1509009" y="394290"/>
                          <a:ext cx="38360" cy="669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60" h="66916">
                              <a:moveTo>
                                <a:pt x="0" y="0"/>
                              </a:moveTo>
                              <a:lnTo>
                                <a:pt x="4908" y="0"/>
                              </a:lnTo>
                              <a:cubicBezTo>
                                <a:pt x="23387" y="0"/>
                                <a:pt x="38360" y="14986"/>
                                <a:pt x="38360" y="33465"/>
                              </a:cubicBezTo>
                              <a:cubicBezTo>
                                <a:pt x="38360" y="51943"/>
                                <a:pt x="23387" y="66916"/>
                                <a:pt x="4908" y="66916"/>
                              </a:cubicBezTo>
                              <a:lnTo>
                                <a:pt x="0" y="66916"/>
                              </a:lnTo>
                              <a:lnTo>
                                <a:pt x="0" y="58014"/>
                              </a:lnTo>
                              <a:lnTo>
                                <a:pt x="3931" y="58014"/>
                              </a:lnTo>
                              <a:cubicBezTo>
                                <a:pt x="17481" y="58014"/>
                                <a:pt x="28480" y="47015"/>
                                <a:pt x="28480" y="33465"/>
                              </a:cubicBezTo>
                              <a:cubicBezTo>
                                <a:pt x="28480" y="19901"/>
                                <a:pt x="17481" y="8915"/>
                                <a:pt x="3931" y="8915"/>
                              </a:cubicBezTo>
                              <a:lnTo>
                                <a:pt x="0" y="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1573859" y="394300"/>
                          <a:ext cx="52984" cy="1144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984" h="114465">
                              <a:moveTo>
                                <a:pt x="46825" y="0"/>
                              </a:moveTo>
                              <a:lnTo>
                                <a:pt x="52984" y="0"/>
                              </a:lnTo>
                              <a:lnTo>
                                <a:pt x="52984" y="9827"/>
                              </a:lnTo>
                              <a:lnTo>
                                <a:pt x="52908" y="9639"/>
                              </a:lnTo>
                              <a:lnTo>
                                <a:pt x="25603" y="77445"/>
                              </a:lnTo>
                              <a:lnTo>
                                <a:pt x="52984" y="77445"/>
                              </a:lnTo>
                              <a:lnTo>
                                <a:pt x="52984" y="86360"/>
                              </a:lnTo>
                              <a:lnTo>
                                <a:pt x="22441" y="86360"/>
                              </a:lnTo>
                              <a:lnTo>
                                <a:pt x="10935" y="114465"/>
                              </a:lnTo>
                              <a:lnTo>
                                <a:pt x="0" y="114465"/>
                              </a:lnTo>
                              <a:lnTo>
                                <a:pt x="468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1626843" y="394300"/>
                          <a:ext cx="52908" cy="1144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908" h="114465">
                              <a:moveTo>
                                <a:pt x="0" y="0"/>
                              </a:moveTo>
                              <a:lnTo>
                                <a:pt x="6083" y="0"/>
                              </a:lnTo>
                              <a:lnTo>
                                <a:pt x="52908" y="114465"/>
                              </a:lnTo>
                              <a:lnTo>
                                <a:pt x="41961" y="114465"/>
                              </a:lnTo>
                              <a:lnTo>
                                <a:pt x="30467" y="86360"/>
                              </a:lnTo>
                              <a:lnTo>
                                <a:pt x="0" y="86360"/>
                              </a:lnTo>
                              <a:lnTo>
                                <a:pt x="0" y="77445"/>
                              </a:lnTo>
                              <a:lnTo>
                                <a:pt x="27381" y="77445"/>
                              </a:lnTo>
                              <a:lnTo>
                                <a:pt x="0" y="98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1706564" y="394290"/>
                          <a:ext cx="84823" cy="1142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823" h="114237">
                              <a:moveTo>
                                <a:pt x="0" y="0"/>
                              </a:moveTo>
                              <a:lnTo>
                                <a:pt x="84823" y="0"/>
                              </a:lnTo>
                              <a:lnTo>
                                <a:pt x="84823" y="8915"/>
                              </a:lnTo>
                              <a:lnTo>
                                <a:pt x="47397" y="8915"/>
                              </a:lnTo>
                              <a:lnTo>
                                <a:pt x="47397" y="114237"/>
                              </a:lnTo>
                              <a:lnTo>
                                <a:pt x="37427" y="114237"/>
                              </a:lnTo>
                              <a:lnTo>
                                <a:pt x="37427" y="8915"/>
                              </a:lnTo>
                              <a:lnTo>
                                <a:pt x="0" y="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1841447" y="394300"/>
                          <a:ext cx="92520" cy="1144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520" h="114465">
                              <a:moveTo>
                                <a:pt x="0" y="0"/>
                              </a:moveTo>
                              <a:lnTo>
                                <a:pt x="9728" y="0"/>
                              </a:lnTo>
                              <a:lnTo>
                                <a:pt x="9728" y="51283"/>
                              </a:lnTo>
                              <a:lnTo>
                                <a:pt x="82639" y="51283"/>
                              </a:lnTo>
                              <a:lnTo>
                                <a:pt x="82639" y="152"/>
                              </a:lnTo>
                              <a:lnTo>
                                <a:pt x="92520" y="152"/>
                              </a:lnTo>
                              <a:lnTo>
                                <a:pt x="92520" y="114465"/>
                              </a:lnTo>
                              <a:lnTo>
                                <a:pt x="82639" y="114465"/>
                              </a:lnTo>
                              <a:lnTo>
                                <a:pt x="82639" y="60109"/>
                              </a:lnTo>
                              <a:lnTo>
                                <a:pt x="9728" y="60109"/>
                              </a:lnTo>
                              <a:lnTo>
                                <a:pt x="9728" y="114465"/>
                              </a:lnTo>
                              <a:lnTo>
                                <a:pt x="0" y="1144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1992380" y="394295"/>
                          <a:ext cx="10211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1" h="114478">
                              <a:moveTo>
                                <a:pt x="0" y="0"/>
                              </a:moveTo>
                              <a:lnTo>
                                <a:pt x="10211" y="0"/>
                              </a:lnTo>
                              <a:lnTo>
                                <a:pt x="10211" y="114478"/>
                              </a:lnTo>
                              <a:lnTo>
                                <a:pt x="406" y="1144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" name="Shape 77"/>
                      <wps:cNvSpPr/>
                      <wps:spPr>
                        <a:xfrm>
                          <a:off x="2054985" y="392102"/>
                          <a:ext cx="101130" cy="1201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130" h="120167">
                              <a:moveTo>
                                <a:pt x="59081" y="330"/>
                              </a:moveTo>
                              <a:cubicBezTo>
                                <a:pt x="75527" y="0"/>
                                <a:pt x="91135" y="7518"/>
                                <a:pt x="101130" y="20587"/>
                              </a:cubicBezTo>
                              <a:lnTo>
                                <a:pt x="93027" y="25845"/>
                              </a:lnTo>
                              <a:cubicBezTo>
                                <a:pt x="84938" y="15392"/>
                                <a:pt x="72377" y="9385"/>
                                <a:pt x="59157" y="9639"/>
                              </a:cubicBezTo>
                              <a:cubicBezTo>
                                <a:pt x="32588" y="9639"/>
                                <a:pt x="11849" y="30061"/>
                                <a:pt x="11849" y="59957"/>
                              </a:cubicBezTo>
                              <a:cubicBezTo>
                                <a:pt x="10325" y="86131"/>
                                <a:pt x="30315" y="108585"/>
                                <a:pt x="56490" y="110109"/>
                              </a:cubicBezTo>
                              <a:cubicBezTo>
                                <a:pt x="57379" y="110160"/>
                                <a:pt x="58268" y="110185"/>
                                <a:pt x="59157" y="110185"/>
                              </a:cubicBezTo>
                              <a:cubicBezTo>
                                <a:pt x="72377" y="110439"/>
                                <a:pt x="84938" y="104432"/>
                                <a:pt x="93027" y="93980"/>
                              </a:cubicBezTo>
                              <a:lnTo>
                                <a:pt x="101130" y="99085"/>
                              </a:lnTo>
                              <a:cubicBezTo>
                                <a:pt x="91211" y="112268"/>
                                <a:pt x="75565" y="119888"/>
                                <a:pt x="59081" y="119583"/>
                              </a:cubicBezTo>
                              <a:cubicBezTo>
                                <a:pt x="27762" y="120167"/>
                                <a:pt x="1905" y="95263"/>
                                <a:pt x="1308" y="63957"/>
                              </a:cubicBezTo>
                              <a:cubicBezTo>
                                <a:pt x="1283" y="62484"/>
                                <a:pt x="1308" y="61011"/>
                                <a:pt x="1397" y="59550"/>
                              </a:cubicBezTo>
                              <a:cubicBezTo>
                                <a:pt x="0" y="28258"/>
                                <a:pt x="24244" y="1765"/>
                                <a:pt x="55524" y="381"/>
                              </a:cubicBezTo>
                              <a:cubicBezTo>
                                <a:pt x="56718" y="318"/>
                                <a:pt x="57899" y="305"/>
                                <a:pt x="59081" y="33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" name="Shape 78"/>
                      <wps:cNvSpPr/>
                      <wps:spPr>
                        <a:xfrm>
                          <a:off x="2280634" y="394300"/>
                          <a:ext cx="107099" cy="1144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099" h="114465">
                              <a:moveTo>
                                <a:pt x="0" y="0"/>
                              </a:moveTo>
                              <a:lnTo>
                                <a:pt x="14580" y="0"/>
                              </a:lnTo>
                              <a:lnTo>
                                <a:pt x="53543" y="94945"/>
                              </a:lnTo>
                              <a:lnTo>
                                <a:pt x="92354" y="0"/>
                              </a:lnTo>
                              <a:lnTo>
                                <a:pt x="107099" y="0"/>
                              </a:lnTo>
                              <a:lnTo>
                                <a:pt x="107099" y="114465"/>
                              </a:lnTo>
                              <a:lnTo>
                                <a:pt x="97130" y="114465"/>
                              </a:lnTo>
                              <a:lnTo>
                                <a:pt x="97130" y="12878"/>
                              </a:lnTo>
                              <a:lnTo>
                                <a:pt x="55410" y="114465"/>
                              </a:lnTo>
                              <a:lnTo>
                                <a:pt x="51676" y="114465"/>
                              </a:lnTo>
                              <a:lnTo>
                                <a:pt x="9792" y="12878"/>
                              </a:lnTo>
                              <a:lnTo>
                                <a:pt x="9792" y="114465"/>
                              </a:lnTo>
                              <a:lnTo>
                                <a:pt x="0" y="1144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" name="Shape 79"/>
                      <wps:cNvSpPr/>
                      <wps:spPr>
                        <a:xfrm>
                          <a:off x="2446226" y="394295"/>
                          <a:ext cx="72987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987" h="114478">
                              <a:moveTo>
                                <a:pt x="76" y="0"/>
                              </a:moveTo>
                              <a:lnTo>
                                <a:pt x="72987" y="0"/>
                              </a:lnTo>
                              <a:lnTo>
                                <a:pt x="72987" y="8915"/>
                              </a:lnTo>
                              <a:lnTo>
                                <a:pt x="10046" y="8915"/>
                              </a:lnTo>
                              <a:lnTo>
                                <a:pt x="10046" y="51283"/>
                              </a:lnTo>
                              <a:lnTo>
                                <a:pt x="71691" y="51283"/>
                              </a:lnTo>
                              <a:lnTo>
                                <a:pt x="71691" y="60274"/>
                              </a:lnTo>
                              <a:lnTo>
                                <a:pt x="10046" y="60274"/>
                              </a:lnTo>
                              <a:lnTo>
                                <a:pt x="10046" y="105562"/>
                              </a:lnTo>
                              <a:lnTo>
                                <a:pt x="72911" y="105562"/>
                              </a:lnTo>
                              <a:lnTo>
                                <a:pt x="72911" y="114478"/>
                              </a:lnTo>
                              <a:lnTo>
                                <a:pt x="0" y="114478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" name="Shape 80"/>
                      <wps:cNvSpPr/>
                      <wps:spPr>
                        <a:xfrm>
                          <a:off x="2573168" y="394293"/>
                          <a:ext cx="47647" cy="1145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47" h="114529">
                              <a:moveTo>
                                <a:pt x="0" y="0"/>
                              </a:moveTo>
                              <a:lnTo>
                                <a:pt x="36538" y="0"/>
                              </a:lnTo>
                              <a:lnTo>
                                <a:pt x="47647" y="1813"/>
                              </a:lnTo>
                              <a:lnTo>
                                <a:pt x="47647" y="10925"/>
                              </a:lnTo>
                              <a:lnTo>
                                <a:pt x="36538" y="8674"/>
                              </a:lnTo>
                              <a:lnTo>
                                <a:pt x="9728" y="8674"/>
                              </a:lnTo>
                              <a:lnTo>
                                <a:pt x="9728" y="105562"/>
                              </a:lnTo>
                              <a:lnTo>
                                <a:pt x="36538" y="105321"/>
                              </a:lnTo>
                              <a:lnTo>
                                <a:pt x="47647" y="102863"/>
                              </a:lnTo>
                              <a:lnTo>
                                <a:pt x="47647" y="112835"/>
                              </a:lnTo>
                              <a:lnTo>
                                <a:pt x="40843" y="114478"/>
                              </a:lnTo>
                              <a:cubicBezTo>
                                <a:pt x="39408" y="114529"/>
                                <a:pt x="37973" y="114529"/>
                                <a:pt x="36538" y="114478"/>
                              </a:cubicBezTo>
                              <a:lnTo>
                                <a:pt x="0" y="1144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" name="Shape 81"/>
                      <wps:cNvSpPr/>
                      <wps:spPr>
                        <a:xfrm>
                          <a:off x="2620816" y="396105"/>
                          <a:ext cx="49171" cy="1110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171" h="111023">
                              <a:moveTo>
                                <a:pt x="0" y="0"/>
                              </a:moveTo>
                              <a:lnTo>
                                <a:pt x="11340" y="1850"/>
                              </a:lnTo>
                              <a:cubicBezTo>
                                <a:pt x="32210" y="9767"/>
                                <a:pt x="47391" y="29560"/>
                                <a:pt x="48276" y="53267"/>
                              </a:cubicBezTo>
                              <a:cubicBezTo>
                                <a:pt x="49171" y="76985"/>
                                <a:pt x="35522" y="97866"/>
                                <a:pt x="15306" y="107328"/>
                              </a:cubicBezTo>
                              <a:lnTo>
                                <a:pt x="0" y="111023"/>
                              </a:lnTo>
                              <a:lnTo>
                                <a:pt x="0" y="101050"/>
                              </a:lnTo>
                              <a:lnTo>
                                <a:pt x="8699" y="99125"/>
                              </a:lnTo>
                              <a:cubicBezTo>
                                <a:pt x="26796" y="90962"/>
                                <a:pt x="38945" y="72451"/>
                                <a:pt x="37850" y="52467"/>
                              </a:cubicBezTo>
                              <a:cubicBezTo>
                                <a:pt x="36821" y="33912"/>
                                <a:pt x="24562" y="17680"/>
                                <a:pt x="7422" y="10616"/>
                              </a:cubicBezTo>
                              <a:lnTo>
                                <a:pt x="0" y="91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0" name="Shape 1610"/>
                      <wps:cNvSpPr/>
                      <wps:spPr>
                        <a:xfrm>
                          <a:off x="2721987" y="394301"/>
                          <a:ext cx="9728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28" h="114478">
                              <a:moveTo>
                                <a:pt x="0" y="0"/>
                              </a:moveTo>
                              <a:lnTo>
                                <a:pt x="9728" y="0"/>
                              </a:lnTo>
                              <a:lnTo>
                                <a:pt x="9728" y="114478"/>
                              </a:lnTo>
                              <a:lnTo>
                                <a:pt x="0" y="1144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" name="Shape 83"/>
                      <wps:cNvSpPr/>
                      <wps:spPr>
                        <a:xfrm>
                          <a:off x="2784597" y="392115"/>
                          <a:ext cx="101130" cy="1201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130" h="120155">
                              <a:moveTo>
                                <a:pt x="59080" y="318"/>
                              </a:moveTo>
                              <a:cubicBezTo>
                                <a:pt x="75514" y="0"/>
                                <a:pt x="91122" y="7518"/>
                                <a:pt x="101130" y="20574"/>
                              </a:cubicBezTo>
                              <a:lnTo>
                                <a:pt x="93027" y="25832"/>
                              </a:lnTo>
                              <a:cubicBezTo>
                                <a:pt x="84963" y="15392"/>
                                <a:pt x="72428" y="9373"/>
                                <a:pt x="59245" y="9627"/>
                              </a:cubicBezTo>
                              <a:cubicBezTo>
                                <a:pt x="31483" y="11570"/>
                                <a:pt x="10541" y="35636"/>
                                <a:pt x="12471" y="63398"/>
                              </a:cubicBezTo>
                              <a:cubicBezTo>
                                <a:pt x="14211" y="88468"/>
                                <a:pt x="34163" y="108433"/>
                                <a:pt x="59245" y="110173"/>
                              </a:cubicBezTo>
                              <a:cubicBezTo>
                                <a:pt x="72428" y="110427"/>
                                <a:pt x="84963" y="104419"/>
                                <a:pt x="93027" y="93967"/>
                              </a:cubicBezTo>
                              <a:lnTo>
                                <a:pt x="101130" y="99073"/>
                              </a:lnTo>
                              <a:cubicBezTo>
                                <a:pt x="91211" y="112255"/>
                                <a:pt x="75565" y="119875"/>
                                <a:pt x="59080" y="119571"/>
                              </a:cubicBezTo>
                              <a:cubicBezTo>
                                <a:pt x="27762" y="120155"/>
                                <a:pt x="1905" y="95250"/>
                                <a:pt x="1308" y="63945"/>
                              </a:cubicBezTo>
                              <a:cubicBezTo>
                                <a:pt x="1282" y="62471"/>
                                <a:pt x="1308" y="60998"/>
                                <a:pt x="1397" y="59538"/>
                              </a:cubicBezTo>
                              <a:cubicBezTo>
                                <a:pt x="0" y="28245"/>
                                <a:pt x="24244" y="1753"/>
                                <a:pt x="55524" y="368"/>
                              </a:cubicBezTo>
                              <a:cubicBezTo>
                                <a:pt x="56718" y="305"/>
                                <a:pt x="57899" y="292"/>
                                <a:pt x="59080" y="31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1" name="Shape 1611"/>
                      <wps:cNvSpPr/>
                      <wps:spPr>
                        <a:xfrm>
                          <a:off x="2935703" y="394301"/>
                          <a:ext cx="9804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04" h="114478">
                              <a:moveTo>
                                <a:pt x="0" y="0"/>
                              </a:moveTo>
                              <a:lnTo>
                                <a:pt x="9804" y="0"/>
                              </a:lnTo>
                              <a:lnTo>
                                <a:pt x="9804" y="114478"/>
                              </a:lnTo>
                              <a:lnTo>
                                <a:pt x="0" y="1144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" name="Shape 85"/>
                      <wps:cNvSpPr/>
                      <wps:spPr>
                        <a:xfrm>
                          <a:off x="3004001" y="394297"/>
                          <a:ext cx="91542" cy="1144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542" h="114465">
                              <a:moveTo>
                                <a:pt x="0" y="0"/>
                              </a:moveTo>
                              <a:lnTo>
                                <a:pt x="9970" y="0"/>
                              </a:lnTo>
                              <a:lnTo>
                                <a:pt x="81750" y="97218"/>
                              </a:lnTo>
                              <a:lnTo>
                                <a:pt x="81750" y="0"/>
                              </a:lnTo>
                              <a:lnTo>
                                <a:pt x="91542" y="0"/>
                              </a:lnTo>
                              <a:lnTo>
                                <a:pt x="91542" y="114465"/>
                              </a:lnTo>
                              <a:lnTo>
                                <a:pt x="81902" y="114465"/>
                              </a:lnTo>
                              <a:lnTo>
                                <a:pt x="9804" y="15634"/>
                              </a:lnTo>
                              <a:lnTo>
                                <a:pt x="9804" y="114465"/>
                              </a:lnTo>
                              <a:lnTo>
                                <a:pt x="0" y="1144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" name="Shape 86"/>
                      <wps:cNvSpPr/>
                      <wps:spPr>
                        <a:xfrm>
                          <a:off x="3154040" y="394295"/>
                          <a:ext cx="73076" cy="114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76" h="114478">
                              <a:moveTo>
                                <a:pt x="0" y="0"/>
                              </a:moveTo>
                              <a:lnTo>
                                <a:pt x="72911" y="0"/>
                              </a:lnTo>
                              <a:lnTo>
                                <a:pt x="72911" y="8915"/>
                              </a:lnTo>
                              <a:lnTo>
                                <a:pt x="10046" y="8915"/>
                              </a:lnTo>
                              <a:lnTo>
                                <a:pt x="10046" y="51283"/>
                              </a:lnTo>
                              <a:lnTo>
                                <a:pt x="71856" y="51283"/>
                              </a:lnTo>
                              <a:lnTo>
                                <a:pt x="71856" y="60274"/>
                              </a:lnTo>
                              <a:lnTo>
                                <a:pt x="10211" y="60274"/>
                              </a:lnTo>
                              <a:lnTo>
                                <a:pt x="10211" y="105562"/>
                              </a:lnTo>
                              <a:lnTo>
                                <a:pt x="73076" y="105562"/>
                              </a:lnTo>
                              <a:lnTo>
                                <a:pt x="73076" y="114478"/>
                              </a:lnTo>
                              <a:lnTo>
                                <a:pt x="165" y="1144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" name="Shape 87"/>
                      <wps:cNvSpPr/>
                      <wps:spPr>
                        <a:xfrm>
                          <a:off x="632149" y="123873"/>
                          <a:ext cx="210452" cy="194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452" h="194399">
                              <a:moveTo>
                                <a:pt x="2273" y="0"/>
                              </a:moveTo>
                              <a:cubicBezTo>
                                <a:pt x="14262" y="889"/>
                                <a:pt x="29413" y="889"/>
                                <a:pt x="34684" y="889"/>
                              </a:cubicBezTo>
                              <a:cubicBezTo>
                                <a:pt x="39065" y="902"/>
                                <a:pt x="43459" y="610"/>
                                <a:pt x="47803" y="0"/>
                              </a:cubicBezTo>
                              <a:cubicBezTo>
                                <a:pt x="53556" y="14580"/>
                                <a:pt x="87262" y="52337"/>
                                <a:pt x="96418" y="62865"/>
                              </a:cubicBezTo>
                              <a:lnTo>
                                <a:pt x="124117" y="94056"/>
                              </a:lnTo>
                              <a:cubicBezTo>
                                <a:pt x="143802" y="116015"/>
                                <a:pt x="157823" y="132055"/>
                                <a:pt x="171272" y="145745"/>
                              </a:cubicBezTo>
                              <a:lnTo>
                                <a:pt x="171437" y="145745"/>
                              </a:lnTo>
                              <a:cubicBezTo>
                                <a:pt x="172644" y="141872"/>
                                <a:pt x="173038" y="137782"/>
                                <a:pt x="172568" y="133756"/>
                              </a:cubicBezTo>
                              <a:lnTo>
                                <a:pt x="172568" y="72581"/>
                              </a:lnTo>
                              <a:cubicBezTo>
                                <a:pt x="172568" y="59144"/>
                                <a:pt x="172568" y="22035"/>
                                <a:pt x="166891" y="13449"/>
                              </a:cubicBezTo>
                              <a:cubicBezTo>
                                <a:pt x="165113" y="10859"/>
                                <a:pt x="160579" y="9157"/>
                                <a:pt x="149149" y="7696"/>
                              </a:cubicBezTo>
                              <a:lnTo>
                                <a:pt x="144297" y="7125"/>
                              </a:lnTo>
                              <a:cubicBezTo>
                                <a:pt x="142265" y="5423"/>
                                <a:pt x="142596" y="889"/>
                                <a:pt x="144856" y="0"/>
                              </a:cubicBezTo>
                              <a:cubicBezTo>
                                <a:pt x="157988" y="559"/>
                                <a:pt x="167703" y="889"/>
                                <a:pt x="178562" y="889"/>
                              </a:cubicBezTo>
                              <a:cubicBezTo>
                                <a:pt x="190881" y="889"/>
                                <a:pt x="198323" y="889"/>
                                <a:pt x="208051" y="0"/>
                              </a:cubicBezTo>
                              <a:cubicBezTo>
                                <a:pt x="210172" y="1778"/>
                                <a:pt x="210452" y="4953"/>
                                <a:pt x="208661" y="7074"/>
                              </a:cubicBezTo>
                              <a:cubicBezTo>
                                <a:pt x="208648" y="7087"/>
                                <a:pt x="208636" y="7112"/>
                                <a:pt x="208623" y="7125"/>
                              </a:cubicBezTo>
                              <a:lnTo>
                                <a:pt x="204572" y="7696"/>
                              </a:lnTo>
                              <a:cubicBezTo>
                                <a:pt x="195415" y="9157"/>
                                <a:pt x="189738" y="11417"/>
                                <a:pt x="188366" y="13691"/>
                              </a:cubicBezTo>
                              <a:cubicBezTo>
                                <a:pt x="183502" y="23978"/>
                                <a:pt x="184074" y="59461"/>
                                <a:pt x="184074" y="72581"/>
                              </a:cubicBezTo>
                              <a:lnTo>
                                <a:pt x="184556" y="140881"/>
                              </a:lnTo>
                              <a:cubicBezTo>
                                <a:pt x="184556" y="149466"/>
                                <a:pt x="184556" y="183490"/>
                                <a:pt x="185369" y="190945"/>
                              </a:cubicBezTo>
                              <a:cubicBezTo>
                                <a:pt x="184467" y="193104"/>
                                <a:pt x="182258" y="194399"/>
                                <a:pt x="179934" y="194107"/>
                              </a:cubicBezTo>
                              <a:cubicBezTo>
                                <a:pt x="176530" y="189243"/>
                                <a:pt x="168275" y="179197"/>
                                <a:pt x="143396" y="150927"/>
                              </a:cubicBezTo>
                              <a:lnTo>
                                <a:pt x="77051" y="75502"/>
                              </a:lnTo>
                              <a:cubicBezTo>
                                <a:pt x="69355" y="66586"/>
                                <a:pt x="49911" y="43091"/>
                                <a:pt x="43917" y="36855"/>
                              </a:cubicBezTo>
                              <a:lnTo>
                                <a:pt x="43345" y="36855"/>
                              </a:lnTo>
                              <a:cubicBezTo>
                                <a:pt x="42075" y="42990"/>
                                <a:pt x="41580" y="49251"/>
                                <a:pt x="41885" y="55486"/>
                              </a:cubicBezTo>
                              <a:lnTo>
                                <a:pt x="41885" y="117793"/>
                              </a:lnTo>
                              <a:cubicBezTo>
                                <a:pt x="41885" y="131166"/>
                                <a:pt x="41885" y="168351"/>
                                <a:pt x="47079" y="176936"/>
                              </a:cubicBezTo>
                              <a:cubicBezTo>
                                <a:pt x="48781" y="180086"/>
                                <a:pt x="54445" y="181788"/>
                                <a:pt x="61658" y="182359"/>
                              </a:cubicBezTo>
                              <a:lnTo>
                                <a:pt x="70485" y="183248"/>
                              </a:lnTo>
                              <a:cubicBezTo>
                                <a:pt x="72225" y="185395"/>
                                <a:pt x="71984" y="188532"/>
                                <a:pt x="69926" y="190386"/>
                              </a:cubicBezTo>
                              <a:cubicBezTo>
                                <a:pt x="57036" y="189814"/>
                                <a:pt x="47079" y="189484"/>
                                <a:pt x="36462" y="189484"/>
                              </a:cubicBezTo>
                              <a:cubicBezTo>
                                <a:pt x="24473" y="189484"/>
                                <a:pt x="16777" y="189484"/>
                                <a:pt x="6731" y="190386"/>
                              </a:cubicBezTo>
                              <a:cubicBezTo>
                                <a:pt x="4750" y="188493"/>
                                <a:pt x="4496" y="185420"/>
                                <a:pt x="6160" y="183248"/>
                              </a:cubicBezTo>
                              <a:lnTo>
                                <a:pt x="14262" y="182359"/>
                              </a:lnTo>
                              <a:cubicBezTo>
                                <a:pt x="20904" y="181470"/>
                                <a:pt x="25451" y="179768"/>
                                <a:pt x="26899" y="176606"/>
                              </a:cubicBezTo>
                              <a:cubicBezTo>
                                <a:pt x="30874" y="166319"/>
                                <a:pt x="30632" y="131483"/>
                                <a:pt x="30632" y="117793"/>
                              </a:cubicBezTo>
                              <a:lnTo>
                                <a:pt x="30632" y="35154"/>
                              </a:lnTo>
                              <a:cubicBezTo>
                                <a:pt x="31560" y="27711"/>
                                <a:pt x="29261" y="20218"/>
                                <a:pt x="24308" y="14580"/>
                              </a:cubicBezTo>
                              <a:cubicBezTo>
                                <a:pt x="19253" y="10503"/>
                                <a:pt x="13056" y="8090"/>
                                <a:pt x="6566" y="7696"/>
                              </a:cubicBezTo>
                              <a:lnTo>
                                <a:pt x="1702" y="7125"/>
                              </a:lnTo>
                              <a:cubicBezTo>
                                <a:pt x="0" y="5423"/>
                                <a:pt x="0" y="1130"/>
                                <a:pt x="227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" name="Shape 88"/>
                      <wps:cNvSpPr/>
                      <wps:spPr>
                        <a:xfrm>
                          <a:off x="862098" y="120123"/>
                          <a:ext cx="101643" cy="1976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643" h="197612">
                              <a:moveTo>
                                <a:pt x="97854" y="0"/>
                              </a:moveTo>
                              <a:lnTo>
                                <a:pt x="101643" y="19"/>
                              </a:lnTo>
                              <a:lnTo>
                                <a:pt x="101643" y="9582"/>
                              </a:lnTo>
                              <a:lnTo>
                                <a:pt x="98082" y="8928"/>
                              </a:lnTo>
                              <a:cubicBezTo>
                                <a:pt x="68351" y="8928"/>
                                <a:pt x="29794" y="29185"/>
                                <a:pt x="29794" y="91808"/>
                              </a:cubicBezTo>
                              <a:cubicBezTo>
                                <a:pt x="29794" y="128813"/>
                                <a:pt x="45546" y="175492"/>
                                <a:pt x="87200" y="186584"/>
                              </a:cubicBezTo>
                              <a:lnTo>
                                <a:pt x="101643" y="188396"/>
                              </a:lnTo>
                              <a:lnTo>
                                <a:pt x="101643" y="197612"/>
                              </a:lnTo>
                              <a:lnTo>
                                <a:pt x="60285" y="189949"/>
                              </a:lnTo>
                              <a:cubicBezTo>
                                <a:pt x="22747" y="174758"/>
                                <a:pt x="1194" y="139551"/>
                                <a:pt x="1194" y="100965"/>
                              </a:cubicBezTo>
                              <a:cubicBezTo>
                                <a:pt x="0" y="46393"/>
                                <a:pt x="43282" y="1194"/>
                                <a:pt x="9785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" name="Shape 89"/>
                      <wps:cNvSpPr/>
                      <wps:spPr>
                        <a:xfrm>
                          <a:off x="963741" y="120142"/>
                          <a:ext cx="101900" cy="197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900" h="197873">
                              <a:moveTo>
                                <a:pt x="0" y="0"/>
                              </a:moveTo>
                              <a:lnTo>
                                <a:pt x="1303" y="6"/>
                              </a:lnTo>
                              <a:cubicBezTo>
                                <a:pt x="67331" y="6"/>
                                <a:pt x="100465" y="47720"/>
                                <a:pt x="100465" y="98025"/>
                              </a:cubicBezTo>
                              <a:cubicBezTo>
                                <a:pt x="101900" y="151695"/>
                                <a:pt x="59571" y="196374"/>
                                <a:pt x="5888" y="197822"/>
                              </a:cubicBezTo>
                              <a:cubicBezTo>
                                <a:pt x="4364" y="197860"/>
                                <a:pt x="2827" y="197873"/>
                                <a:pt x="1303" y="197834"/>
                              </a:cubicBezTo>
                              <a:lnTo>
                                <a:pt x="0" y="197593"/>
                              </a:lnTo>
                              <a:lnTo>
                                <a:pt x="0" y="188377"/>
                              </a:lnTo>
                              <a:lnTo>
                                <a:pt x="5024" y="189008"/>
                              </a:lnTo>
                              <a:cubicBezTo>
                                <a:pt x="30732" y="188951"/>
                                <a:pt x="55476" y="174578"/>
                                <a:pt x="66241" y="143472"/>
                              </a:cubicBezTo>
                              <a:lnTo>
                                <a:pt x="71849" y="106804"/>
                              </a:lnTo>
                              <a:lnTo>
                                <a:pt x="67759" y="71730"/>
                              </a:lnTo>
                              <a:cubicBezTo>
                                <a:pt x="61448" y="46078"/>
                                <a:pt x="47525" y="23567"/>
                                <a:pt x="23679" y="13915"/>
                              </a:cubicBezTo>
                              <a:lnTo>
                                <a:pt x="0" y="95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" name="Shape 90"/>
                      <wps:cNvSpPr/>
                      <wps:spPr>
                        <a:xfrm>
                          <a:off x="1089341" y="120123"/>
                          <a:ext cx="101598" cy="1975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598" h="197574">
                              <a:moveTo>
                                <a:pt x="97854" y="0"/>
                              </a:moveTo>
                              <a:lnTo>
                                <a:pt x="101598" y="18"/>
                              </a:lnTo>
                              <a:lnTo>
                                <a:pt x="101598" y="9574"/>
                              </a:lnTo>
                              <a:lnTo>
                                <a:pt x="98082" y="8928"/>
                              </a:lnTo>
                              <a:cubicBezTo>
                                <a:pt x="68351" y="8928"/>
                                <a:pt x="29705" y="29185"/>
                                <a:pt x="29705" y="91808"/>
                              </a:cubicBezTo>
                              <a:cubicBezTo>
                                <a:pt x="29705" y="128813"/>
                                <a:pt x="45457" y="175492"/>
                                <a:pt x="87171" y="186584"/>
                              </a:cubicBezTo>
                              <a:lnTo>
                                <a:pt x="101598" y="188392"/>
                              </a:lnTo>
                              <a:lnTo>
                                <a:pt x="101598" y="197574"/>
                              </a:lnTo>
                              <a:lnTo>
                                <a:pt x="60323" y="189949"/>
                              </a:lnTo>
                              <a:cubicBezTo>
                                <a:pt x="22704" y="174758"/>
                                <a:pt x="1194" y="139551"/>
                                <a:pt x="1194" y="100965"/>
                              </a:cubicBezTo>
                              <a:cubicBezTo>
                                <a:pt x="0" y="46393"/>
                                <a:pt x="43282" y="1181"/>
                                <a:pt x="9785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" name="Shape 91"/>
                      <wps:cNvSpPr/>
                      <wps:spPr>
                        <a:xfrm>
                          <a:off x="1190940" y="120141"/>
                          <a:ext cx="102110" cy="197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10" h="197873">
                              <a:moveTo>
                                <a:pt x="0" y="0"/>
                              </a:moveTo>
                              <a:lnTo>
                                <a:pt x="1513" y="7"/>
                              </a:lnTo>
                              <a:cubicBezTo>
                                <a:pt x="67540" y="7"/>
                                <a:pt x="100674" y="47721"/>
                                <a:pt x="100674" y="98026"/>
                              </a:cubicBezTo>
                              <a:cubicBezTo>
                                <a:pt x="102110" y="151696"/>
                                <a:pt x="59768" y="196375"/>
                                <a:pt x="6097" y="197822"/>
                              </a:cubicBezTo>
                              <a:cubicBezTo>
                                <a:pt x="4574" y="197861"/>
                                <a:pt x="3037" y="197873"/>
                                <a:pt x="1513" y="197835"/>
                              </a:cubicBezTo>
                              <a:lnTo>
                                <a:pt x="0" y="197556"/>
                              </a:lnTo>
                              <a:lnTo>
                                <a:pt x="0" y="188373"/>
                              </a:lnTo>
                              <a:lnTo>
                                <a:pt x="5069" y="189009"/>
                              </a:lnTo>
                              <a:cubicBezTo>
                                <a:pt x="30777" y="188952"/>
                                <a:pt x="55520" y="174578"/>
                                <a:pt x="66285" y="143473"/>
                              </a:cubicBezTo>
                              <a:lnTo>
                                <a:pt x="71893" y="106804"/>
                              </a:lnTo>
                              <a:lnTo>
                                <a:pt x="67803" y="71730"/>
                              </a:lnTo>
                              <a:cubicBezTo>
                                <a:pt x="61493" y="46078"/>
                                <a:pt x="47569" y="23568"/>
                                <a:pt x="23723" y="13916"/>
                              </a:cubicBezTo>
                              <a:lnTo>
                                <a:pt x="0" y="95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" name="Shape 92"/>
                      <wps:cNvSpPr/>
                      <wps:spPr>
                        <a:xfrm>
                          <a:off x="1314729" y="123874"/>
                          <a:ext cx="81952" cy="1904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952" h="190462">
                              <a:moveTo>
                                <a:pt x="68504" y="0"/>
                              </a:moveTo>
                              <a:lnTo>
                                <a:pt x="81952" y="768"/>
                              </a:lnTo>
                              <a:lnTo>
                                <a:pt x="81952" y="10861"/>
                              </a:lnTo>
                              <a:lnTo>
                                <a:pt x="68428" y="8420"/>
                              </a:lnTo>
                              <a:cubicBezTo>
                                <a:pt x="50762" y="8420"/>
                                <a:pt x="49873" y="9639"/>
                                <a:pt x="49873" y="17577"/>
                              </a:cubicBezTo>
                              <a:lnTo>
                                <a:pt x="49873" y="84493"/>
                              </a:lnTo>
                              <a:cubicBezTo>
                                <a:pt x="49479" y="87655"/>
                                <a:pt x="49784" y="90868"/>
                                <a:pt x="50762" y="93891"/>
                              </a:cubicBezTo>
                              <a:cubicBezTo>
                                <a:pt x="51575" y="94780"/>
                                <a:pt x="55867" y="95352"/>
                                <a:pt x="70447" y="95352"/>
                              </a:cubicBezTo>
                              <a:lnTo>
                                <a:pt x="81952" y="94353"/>
                              </a:lnTo>
                              <a:lnTo>
                                <a:pt x="81952" y="112660"/>
                              </a:lnTo>
                              <a:lnTo>
                                <a:pt x="74251" y="105974"/>
                              </a:lnTo>
                              <a:cubicBezTo>
                                <a:pt x="70723" y="104378"/>
                                <a:pt x="66739" y="103791"/>
                                <a:pt x="62751" y="104419"/>
                              </a:cubicBezTo>
                              <a:cubicBezTo>
                                <a:pt x="49873" y="104419"/>
                                <a:pt x="49301" y="104419"/>
                                <a:pt x="49301" y="110655"/>
                              </a:cubicBezTo>
                              <a:lnTo>
                                <a:pt x="49301" y="146710"/>
                              </a:lnTo>
                              <a:cubicBezTo>
                                <a:pt x="49301" y="176682"/>
                                <a:pt x="49873" y="180175"/>
                                <a:pt x="66485" y="182435"/>
                              </a:cubicBezTo>
                              <a:lnTo>
                                <a:pt x="72479" y="183324"/>
                              </a:lnTo>
                              <a:cubicBezTo>
                                <a:pt x="74028" y="185534"/>
                                <a:pt x="73787" y="188532"/>
                                <a:pt x="71907" y="190462"/>
                              </a:cubicBezTo>
                              <a:cubicBezTo>
                                <a:pt x="59030" y="189890"/>
                                <a:pt x="49301" y="189573"/>
                                <a:pt x="37884" y="189573"/>
                              </a:cubicBezTo>
                              <a:cubicBezTo>
                                <a:pt x="26454" y="189573"/>
                                <a:pt x="15608" y="189573"/>
                                <a:pt x="2159" y="190462"/>
                              </a:cubicBezTo>
                              <a:cubicBezTo>
                                <a:pt x="241" y="188544"/>
                                <a:pt x="0" y="185522"/>
                                <a:pt x="1588" y="183324"/>
                              </a:cubicBezTo>
                              <a:lnTo>
                                <a:pt x="8712" y="182435"/>
                              </a:lnTo>
                              <a:cubicBezTo>
                                <a:pt x="24917" y="180416"/>
                                <a:pt x="25895" y="176682"/>
                                <a:pt x="25895" y="146710"/>
                              </a:cubicBezTo>
                              <a:lnTo>
                                <a:pt x="26454" y="43980"/>
                              </a:lnTo>
                              <a:cubicBezTo>
                                <a:pt x="26454" y="16853"/>
                                <a:pt x="25565" y="11582"/>
                                <a:pt x="13907" y="10604"/>
                              </a:cubicBezTo>
                              <a:lnTo>
                                <a:pt x="4750" y="9474"/>
                              </a:lnTo>
                              <a:cubicBezTo>
                                <a:pt x="2756" y="7671"/>
                                <a:pt x="2604" y="4597"/>
                                <a:pt x="4407" y="2604"/>
                              </a:cubicBezTo>
                              <a:cubicBezTo>
                                <a:pt x="4508" y="2489"/>
                                <a:pt x="4623" y="2375"/>
                                <a:pt x="4750" y="2261"/>
                              </a:cubicBezTo>
                              <a:cubicBezTo>
                                <a:pt x="20955" y="889"/>
                                <a:pt x="40475" y="0"/>
                                <a:pt x="685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" name="Shape 93"/>
                      <wps:cNvSpPr/>
                      <wps:spPr>
                        <a:xfrm>
                          <a:off x="1396681" y="124642"/>
                          <a:ext cx="102287" cy="1920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87" h="192094">
                              <a:moveTo>
                                <a:pt x="0" y="0"/>
                              </a:moveTo>
                              <a:lnTo>
                                <a:pt x="10933" y="624"/>
                              </a:lnTo>
                              <a:cubicBezTo>
                                <a:pt x="18943" y="2067"/>
                                <a:pt x="26779" y="4477"/>
                                <a:pt x="34266" y="7817"/>
                              </a:cubicBezTo>
                              <a:cubicBezTo>
                                <a:pt x="49430" y="15259"/>
                                <a:pt x="58739" y="30969"/>
                                <a:pt x="58002" y="47835"/>
                              </a:cubicBezTo>
                              <a:cubicBezTo>
                                <a:pt x="58002" y="74975"/>
                                <a:pt x="36539" y="89796"/>
                                <a:pt x="22277" y="95549"/>
                              </a:cubicBezTo>
                              <a:cubicBezTo>
                                <a:pt x="20829" y="97251"/>
                                <a:pt x="22277" y="100172"/>
                                <a:pt x="23738" y="102445"/>
                              </a:cubicBezTo>
                              <a:cubicBezTo>
                                <a:pt x="46585" y="139300"/>
                                <a:pt x="61736" y="162148"/>
                                <a:pt x="81180" y="178429"/>
                              </a:cubicBezTo>
                              <a:cubicBezTo>
                                <a:pt x="86704" y="183166"/>
                                <a:pt x="93600" y="185998"/>
                                <a:pt x="100865" y="186532"/>
                              </a:cubicBezTo>
                              <a:cubicBezTo>
                                <a:pt x="101957" y="187230"/>
                                <a:pt x="102287" y="188678"/>
                                <a:pt x="101588" y="189770"/>
                              </a:cubicBezTo>
                              <a:cubicBezTo>
                                <a:pt x="101411" y="190062"/>
                                <a:pt x="101157" y="190316"/>
                                <a:pt x="100865" y="190507"/>
                              </a:cubicBezTo>
                              <a:cubicBezTo>
                                <a:pt x="96775" y="191599"/>
                                <a:pt x="92546" y="192094"/>
                                <a:pt x="88304" y="191955"/>
                              </a:cubicBezTo>
                              <a:cubicBezTo>
                                <a:pt x="64009" y="191955"/>
                                <a:pt x="49417" y="184830"/>
                                <a:pt x="29084" y="155988"/>
                              </a:cubicBezTo>
                              <a:cubicBezTo>
                                <a:pt x="21629" y="145371"/>
                                <a:pt x="9971" y="125686"/>
                                <a:pt x="1055" y="112808"/>
                              </a:cubicBezTo>
                              <a:lnTo>
                                <a:pt x="0" y="111892"/>
                              </a:lnTo>
                              <a:lnTo>
                                <a:pt x="0" y="93585"/>
                              </a:lnTo>
                              <a:lnTo>
                                <a:pt x="3845" y="93252"/>
                              </a:lnTo>
                              <a:cubicBezTo>
                                <a:pt x="8824" y="91993"/>
                                <a:pt x="13603" y="89935"/>
                                <a:pt x="17984" y="87129"/>
                              </a:cubicBezTo>
                              <a:cubicBezTo>
                                <a:pt x="25681" y="81134"/>
                                <a:pt x="32246" y="70923"/>
                                <a:pt x="32246" y="51721"/>
                              </a:cubicBezTo>
                              <a:cubicBezTo>
                                <a:pt x="32246" y="34776"/>
                                <a:pt x="24360" y="18460"/>
                                <a:pt x="7022" y="11361"/>
                              </a:cubicBezTo>
                              <a:lnTo>
                                <a:pt x="0" y="100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" name="Shape 94"/>
                      <wps:cNvSpPr/>
                      <wps:spPr>
                        <a:xfrm>
                          <a:off x="1499931" y="123574"/>
                          <a:ext cx="109658" cy="1922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658" h="192221">
                              <a:moveTo>
                                <a:pt x="77661" y="464"/>
                              </a:moveTo>
                              <a:cubicBezTo>
                                <a:pt x="88310" y="0"/>
                                <a:pt x="98958" y="495"/>
                                <a:pt x="109479" y="1932"/>
                              </a:cubicBezTo>
                              <a:lnTo>
                                <a:pt x="109658" y="1973"/>
                              </a:lnTo>
                              <a:lnTo>
                                <a:pt x="109658" y="13261"/>
                              </a:lnTo>
                              <a:lnTo>
                                <a:pt x="105559" y="11957"/>
                              </a:lnTo>
                              <a:cubicBezTo>
                                <a:pt x="97974" y="10439"/>
                                <a:pt x="89541" y="9608"/>
                                <a:pt x="80175" y="9608"/>
                              </a:cubicBezTo>
                              <a:cubicBezTo>
                                <a:pt x="70561" y="8795"/>
                                <a:pt x="60884" y="10179"/>
                                <a:pt x="51892" y="13659"/>
                              </a:cubicBezTo>
                              <a:cubicBezTo>
                                <a:pt x="49632" y="15361"/>
                                <a:pt x="49060" y="22498"/>
                                <a:pt x="49060" y="35376"/>
                              </a:cubicBezTo>
                              <a:lnTo>
                                <a:pt x="49060" y="140532"/>
                              </a:lnTo>
                              <a:cubicBezTo>
                                <a:pt x="49060" y="155683"/>
                                <a:pt x="49873" y="164840"/>
                                <a:pt x="54737" y="171647"/>
                              </a:cubicBezTo>
                              <a:cubicBezTo>
                                <a:pt x="61049" y="180550"/>
                                <a:pt x="71907" y="183394"/>
                                <a:pt x="89891" y="183394"/>
                              </a:cubicBezTo>
                              <a:lnTo>
                                <a:pt x="109658" y="179824"/>
                              </a:lnTo>
                              <a:lnTo>
                                <a:pt x="109658" y="189935"/>
                              </a:lnTo>
                              <a:lnTo>
                                <a:pt x="84544" y="192221"/>
                              </a:lnTo>
                              <a:cubicBezTo>
                                <a:pt x="66231" y="192221"/>
                                <a:pt x="47930" y="189948"/>
                                <a:pt x="37960" y="189948"/>
                              </a:cubicBezTo>
                              <a:cubicBezTo>
                                <a:pt x="25895" y="189948"/>
                                <a:pt x="15596" y="189948"/>
                                <a:pt x="2235" y="190837"/>
                              </a:cubicBezTo>
                              <a:cubicBezTo>
                                <a:pt x="254" y="188957"/>
                                <a:pt x="0" y="185884"/>
                                <a:pt x="1664" y="183712"/>
                              </a:cubicBezTo>
                              <a:lnTo>
                                <a:pt x="8230" y="182823"/>
                              </a:lnTo>
                              <a:cubicBezTo>
                                <a:pt x="24435" y="180550"/>
                                <a:pt x="25324" y="177070"/>
                                <a:pt x="25324" y="147098"/>
                              </a:cubicBezTo>
                              <a:lnTo>
                                <a:pt x="25565" y="38449"/>
                              </a:lnTo>
                              <a:cubicBezTo>
                                <a:pt x="25565" y="18447"/>
                                <a:pt x="24194" y="12452"/>
                                <a:pt x="12205" y="10751"/>
                              </a:cubicBezTo>
                              <a:lnTo>
                                <a:pt x="5880" y="9938"/>
                              </a:lnTo>
                              <a:cubicBezTo>
                                <a:pt x="3607" y="8477"/>
                                <a:pt x="3289" y="3867"/>
                                <a:pt x="5880" y="2724"/>
                              </a:cubicBezTo>
                              <a:cubicBezTo>
                                <a:pt x="30188" y="1353"/>
                                <a:pt x="53353" y="464"/>
                                <a:pt x="77661" y="46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5" name="Shape 95"/>
                      <wps:cNvSpPr/>
                      <wps:spPr>
                        <a:xfrm>
                          <a:off x="1609589" y="125547"/>
                          <a:ext cx="90341" cy="187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41" h="187962">
                              <a:moveTo>
                                <a:pt x="0" y="0"/>
                              </a:moveTo>
                              <a:lnTo>
                                <a:pt x="30867" y="7076"/>
                              </a:lnTo>
                              <a:cubicBezTo>
                                <a:pt x="66745" y="19242"/>
                                <a:pt x="90341" y="53558"/>
                                <a:pt x="88868" y="91404"/>
                              </a:cubicBezTo>
                              <a:cubicBezTo>
                                <a:pt x="89719" y="126976"/>
                                <a:pt x="70364" y="159958"/>
                                <a:pt x="38881" y="176557"/>
                              </a:cubicBezTo>
                              <a:cubicBezTo>
                                <a:pt x="28924" y="181377"/>
                                <a:pt x="18456" y="184961"/>
                                <a:pt x="7712" y="187260"/>
                              </a:cubicBezTo>
                              <a:lnTo>
                                <a:pt x="0" y="187962"/>
                              </a:lnTo>
                              <a:lnTo>
                                <a:pt x="0" y="177851"/>
                              </a:lnTo>
                              <a:lnTo>
                                <a:pt x="16203" y="174925"/>
                              </a:lnTo>
                              <a:cubicBezTo>
                                <a:pt x="46611" y="162240"/>
                                <a:pt x="60598" y="131920"/>
                                <a:pt x="60598" y="92305"/>
                              </a:cubicBezTo>
                              <a:cubicBezTo>
                                <a:pt x="60598" y="68731"/>
                                <a:pt x="52076" y="32891"/>
                                <a:pt x="16203" y="16444"/>
                              </a:cubicBezTo>
                              <a:lnTo>
                                <a:pt x="0" y="11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" name="Shape 96"/>
                      <wps:cNvSpPr/>
                      <wps:spPr>
                        <a:xfrm>
                          <a:off x="1703908" y="128005"/>
                          <a:ext cx="91403" cy="1862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03" h="186245">
                              <a:moveTo>
                                <a:pt x="91403" y="0"/>
                              </a:moveTo>
                              <a:lnTo>
                                <a:pt x="91403" y="29723"/>
                              </a:lnTo>
                              <a:lnTo>
                                <a:pt x="85611" y="43903"/>
                              </a:lnTo>
                              <a:lnTo>
                                <a:pt x="67627" y="93649"/>
                              </a:lnTo>
                              <a:cubicBezTo>
                                <a:pt x="65354" y="100215"/>
                                <a:pt x="65608" y="100456"/>
                                <a:pt x="73622" y="100456"/>
                              </a:cubicBezTo>
                              <a:lnTo>
                                <a:pt x="91403" y="100456"/>
                              </a:lnTo>
                              <a:lnTo>
                                <a:pt x="91403" y="111874"/>
                              </a:lnTo>
                              <a:lnTo>
                                <a:pt x="69405" y="111874"/>
                              </a:lnTo>
                              <a:cubicBezTo>
                                <a:pt x="62281" y="111874"/>
                                <a:pt x="60579" y="112763"/>
                                <a:pt x="58560" y="118757"/>
                              </a:cubicBezTo>
                              <a:lnTo>
                                <a:pt x="48590" y="148818"/>
                              </a:lnTo>
                              <a:cubicBezTo>
                                <a:pt x="45606" y="156438"/>
                                <a:pt x="43485" y="164376"/>
                                <a:pt x="42266" y="172478"/>
                              </a:cubicBezTo>
                              <a:cubicBezTo>
                                <a:pt x="42266" y="175958"/>
                                <a:pt x="43726" y="177660"/>
                                <a:pt x="50368" y="178231"/>
                              </a:cubicBezTo>
                              <a:lnTo>
                                <a:pt x="59855" y="179120"/>
                              </a:lnTo>
                              <a:cubicBezTo>
                                <a:pt x="61697" y="180809"/>
                                <a:pt x="61824" y="183679"/>
                                <a:pt x="60122" y="185534"/>
                              </a:cubicBezTo>
                              <a:cubicBezTo>
                                <a:pt x="59880" y="185800"/>
                                <a:pt x="59588" y="186042"/>
                                <a:pt x="59284" y="186245"/>
                              </a:cubicBezTo>
                              <a:cubicBezTo>
                                <a:pt x="51829" y="185686"/>
                                <a:pt x="43078" y="185686"/>
                                <a:pt x="29553" y="185356"/>
                              </a:cubicBezTo>
                              <a:cubicBezTo>
                                <a:pt x="20066" y="185356"/>
                                <a:pt x="9779" y="185927"/>
                                <a:pt x="2083" y="186245"/>
                              </a:cubicBezTo>
                              <a:cubicBezTo>
                                <a:pt x="228" y="184302"/>
                                <a:pt x="0" y="181330"/>
                                <a:pt x="1524" y="179120"/>
                              </a:cubicBezTo>
                              <a:lnTo>
                                <a:pt x="10998" y="178231"/>
                              </a:lnTo>
                              <a:cubicBezTo>
                                <a:pt x="19113" y="177711"/>
                                <a:pt x="25984" y="172072"/>
                                <a:pt x="28092" y="164210"/>
                              </a:cubicBezTo>
                              <a:cubicBezTo>
                                <a:pt x="33274" y="151091"/>
                                <a:pt x="41300" y="132537"/>
                                <a:pt x="53289" y="100456"/>
                              </a:cubicBezTo>
                              <a:lnTo>
                                <a:pt x="82448" y="23329"/>
                              </a:lnTo>
                              <a:cubicBezTo>
                                <a:pt x="85763" y="17068"/>
                                <a:pt x="87439" y="10071"/>
                                <a:pt x="87313" y="2997"/>
                              </a:cubicBezTo>
                              <a:lnTo>
                                <a:pt x="914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" name="Shape 97"/>
                      <wps:cNvSpPr/>
                      <wps:spPr>
                        <a:xfrm>
                          <a:off x="1795311" y="119914"/>
                          <a:ext cx="101142" cy="1943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142" h="194335">
                              <a:moveTo>
                                <a:pt x="10731" y="229"/>
                              </a:moveTo>
                              <a:cubicBezTo>
                                <a:pt x="12598" y="0"/>
                                <a:pt x="14376" y="1067"/>
                                <a:pt x="15036" y="2819"/>
                              </a:cubicBezTo>
                              <a:cubicBezTo>
                                <a:pt x="18757" y="15380"/>
                                <a:pt x="23126" y="28499"/>
                                <a:pt x="27584" y="41135"/>
                              </a:cubicBezTo>
                              <a:lnTo>
                                <a:pt x="66801" y="156020"/>
                              </a:lnTo>
                              <a:cubicBezTo>
                                <a:pt x="74904" y="180327"/>
                                <a:pt x="78790" y="184861"/>
                                <a:pt x="91096" y="186322"/>
                              </a:cubicBezTo>
                              <a:lnTo>
                                <a:pt x="99199" y="187211"/>
                              </a:lnTo>
                              <a:cubicBezTo>
                                <a:pt x="101142" y="188582"/>
                                <a:pt x="100583" y="193205"/>
                                <a:pt x="99199" y="194335"/>
                              </a:cubicBezTo>
                              <a:cubicBezTo>
                                <a:pt x="87451" y="193777"/>
                                <a:pt x="77495" y="193446"/>
                                <a:pt x="64617" y="193446"/>
                              </a:cubicBezTo>
                              <a:cubicBezTo>
                                <a:pt x="51726" y="193446"/>
                                <a:pt x="40309" y="194018"/>
                                <a:pt x="31724" y="194335"/>
                              </a:cubicBezTo>
                              <a:cubicBezTo>
                                <a:pt x="29616" y="192748"/>
                                <a:pt x="29197" y="189751"/>
                                <a:pt x="30784" y="187643"/>
                              </a:cubicBezTo>
                              <a:cubicBezTo>
                                <a:pt x="30898" y="187490"/>
                                <a:pt x="31025" y="187350"/>
                                <a:pt x="31152" y="187211"/>
                              </a:cubicBezTo>
                              <a:lnTo>
                                <a:pt x="39255" y="186322"/>
                              </a:lnTo>
                              <a:cubicBezTo>
                                <a:pt x="45249" y="185750"/>
                                <a:pt x="49301" y="184048"/>
                                <a:pt x="49301" y="181216"/>
                              </a:cubicBezTo>
                              <a:cubicBezTo>
                                <a:pt x="48729" y="176022"/>
                                <a:pt x="47485" y="170929"/>
                                <a:pt x="45567" y="166065"/>
                              </a:cubicBezTo>
                              <a:lnTo>
                                <a:pt x="32930" y="127178"/>
                              </a:lnTo>
                              <a:cubicBezTo>
                                <a:pt x="30911" y="120853"/>
                                <a:pt x="29781" y="119964"/>
                                <a:pt x="21183" y="119964"/>
                              </a:cubicBezTo>
                              <a:lnTo>
                                <a:pt x="0" y="119964"/>
                              </a:lnTo>
                              <a:lnTo>
                                <a:pt x="0" y="108547"/>
                              </a:lnTo>
                              <a:lnTo>
                                <a:pt x="17386" y="108547"/>
                              </a:lnTo>
                              <a:cubicBezTo>
                                <a:pt x="25476" y="108547"/>
                                <a:pt x="26288" y="107417"/>
                                <a:pt x="23698" y="99720"/>
                              </a:cubicBezTo>
                              <a:lnTo>
                                <a:pt x="8229" y="53137"/>
                              </a:lnTo>
                              <a:cubicBezTo>
                                <a:pt x="6362" y="47028"/>
                                <a:pt x="4165" y="41021"/>
                                <a:pt x="1663" y="35141"/>
                              </a:cubicBezTo>
                              <a:lnTo>
                                <a:pt x="1091" y="35141"/>
                              </a:lnTo>
                              <a:lnTo>
                                <a:pt x="0" y="37813"/>
                              </a:lnTo>
                              <a:lnTo>
                                <a:pt x="0" y="8090"/>
                              </a:lnTo>
                              <a:lnTo>
                                <a:pt x="10731" y="22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" name="Shape 98"/>
                      <wps:cNvSpPr/>
                      <wps:spPr>
                        <a:xfrm>
                          <a:off x="1973531" y="125062"/>
                          <a:ext cx="176022" cy="193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22" h="193370">
                              <a:moveTo>
                                <a:pt x="110071" y="838"/>
                              </a:moveTo>
                              <a:cubicBezTo>
                                <a:pt x="126632" y="1156"/>
                                <a:pt x="143103" y="3391"/>
                                <a:pt x="159169" y="7480"/>
                              </a:cubicBezTo>
                              <a:cubicBezTo>
                                <a:pt x="161760" y="8395"/>
                                <a:pt x="164516" y="8776"/>
                                <a:pt x="167272" y="8611"/>
                              </a:cubicBezTo>
                              <a:cubicBezTo>
                                <a:pt x="167272" y="15011"/>
                                <a:pt x="168884" y="32436"/>
                                <a:pt x="171158" y="49124"/>
                              </a:cubicBezTo>
                              <a:cubicBezTo>
                                <a:pt x="169126" y="51130"/>
                                <a:pt x="165938" y="51371"/>
                                <a:pt x="163627" y="49682"/>
                              </a:cubicBezTo>
                              <a:cubicBezTo>
                                <a:pt x="159487" y="30810"/>
                                <a:pt x="147015" y="9182"/>
                                <a:pt x="106909" y="9182"/>
                              </a:cubicBezTo>
                              <a:cubicBezTo>
                                <a:pt x="64541" y="9182"/>
                                <a:pt x="28486" y="36081"/>
                                <a:pt x="28486" y="93510"/>
                              </a:cubicBezTo>
                              <a:cubicBezTo>
                                <a:pt x="28486" y="150952"/>
                                <a:pt x="65354" y="183921"/>
                                <a:pt x="110795" y="183921"/>
                              </a:cubicBezTo>
                              <a:cubicBezTo>
                                <a:pt x="136741" y="184836"/>
                                <a:pt x="160261" y="168745"/>
                                <a:pt x="168808" y="144234"/>
                              </a:cubicBezTo>
                              <a:cubicBezTo>
                                <a:pt x="171183" y="142875"/>
                                <a:pt x="174180" y="143345"/>
                                <a:pt x="176022" y="145364"/>
                              </a:cubicBezTo>
                              <a:cubicBezTo>
                                <a:pt x="174079" y="158763"/>
                                <a:pt x="169570" y="171666"/>
                                <a:pt x="162725" y="183363"/>
                              </a:cubicBezTo>
                              <a:cubicBezTo>
                                <a:pt x="159423" y="183998"/>
                                <a:pt x="156159" y="184925"/>
                                <a:pt x="153009" y="186118"/>
                              </a:cubicBezTo>
                              <a:cubicBezTo>
                                <a:pt x="138760" y="190246"/>
                                <a:pt x="124015" y="192392"/>
                                <a:pt x="109182" y="192519"/>
                              </a:cubicBezTo>
                              <a:cubicBezTo>
                                <a:pt x="84811" y="193370"/>
                                <a:pt x="60744" y="186906"/>
                                <a:pt x="40081" y="173965"/>
                              </a:cubicBezTo>
                              <a:cubicBezTo>
                                <a:pt x="14834" y="156870"/>
                                <a:pt x="0" y="128118"/>
                                <a:pt x="698" y="97650"/>
                              </a:cubicBezTo>
                              <a:cubicBezTo>
                                <a:pt x="254" y="69240"/>
                                <a:pt x="12928" y="42227"/>
                                <a:pt x="35052" y="24409"/>
                              </a:cubicBezTo>
                              <a:cubicBezTo>
                                <a:pt x="56680" y="8318"/>
                                <a:pt x="83121" y="0"/>
                                <a:pt x="110071" y="83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" name="Shape 99"/>
                      <wps:cNvSpPr/>
                      <wps:spPr>
                        <a:xfrm>
                          <a:off x="2171529" y="125874"/>
                          <a:ext cx="98971" cy="1921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971" h="192184">
                              <a:moveTo>
                                <a:pt x="94856" y="0"/>
                              </a:moveTo>
                              <a:lnTo>
                                <a:pt x="98971" y="21"/>
                              </a:lnTo>
                              <a:lnTo>
                                <a:pt x="98971" y="9484"/>
                              </a:lnTo>
                              <a:lnTo>
                                <a:pt x="95491" y="8611"/>
                              </a:lnTo>
                              <a:cubicBezTo>
                                <a:pt x="66650" y="8611"/>
                                <a:pt x="29223" y="28296"/>
                                <a:pt x="29223" y="89052"/>
                              </a:cubicBezTo>
                              <a:cubicBezTo>
                                <a:pt x="29223" y="125001"/>
                                <a:pt x="44479" y="170246"/>
                                <a:pt x="84928" y="180995"/>
                              </a:cubicBezTo>
                              <a:lnTo>
                                <a:pt x="98971" y="182754"/>
                              </a:lnTo>
                              <a:lnTo>
                                <a:pt x="98971" y="192184"/>
                              </a:lnTo>
                              <a:lnTo>
                                <a:pt x="58608" y="184454"/>
                              </a:lnTo>
                              <a:cubicBezTo>
                                <a:pt x="22246" y="169548"/>
                                <a:pt x="1194" y="135401"/>
                                <a:pt x="1194" y="97968"/>
                              </a:cubicBezTo>
                              <a:cubicBezTo>
                                <a:pt x="0" y="45047"/>
                                <a:pt x="41935" y="1194"/>
                                <a:pt x="948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0" name="Shape 100"/>
                      <wps:cNvSpPr/>
                      <wps:spPr>
                        <a:xfrm>
                          <a:off x="2270500" y="125894"/>
                          <a:ext cx="98527" cy="192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527" h="192346">
                              <a:moveTo>
                                <a:pt x="0" y="0"/>
                              </a:moveTo>
                              <a:lnTo>
                                <a:pt x="889" y="5"/>
                              </a:lnTo>
                              <a:cubicBezTo>
                                <a:pt x="64973" y="5"/>
                                <a:pt x="97142" y="46347"/>
                                <a:pt x="97142" y="95115"/>
                              </a:cubicBezTo>
                              <a:cubicBezTo>
                                <a:pt x="98527" y="147401"/>
                                <a:pt x="57277" y="190911"/>
                                <a:pt x="4991" y="192308"/>
                              </a:cubicBezTo>
                              <a:cubicBezTo>
                                <a:pt x="3619" y="192346"/>
                                <a:pt x="2261" y="192346"/>
                                <a:pt x="889" y="192333"/>
                              </a:cubicBezTo>
                              <a:lnTo>
                                <a:pt x="0" y="192163"/>
                              </a:lnTo>
                              <a:lnTo>
                                <a:pt x="0" y="182733"/>
                              </a:lnTo>
                              <a:lnTo>
                                <a:pt x="4864" y="183342"/>
                              </a:lnTo>
                              <a:cubicBezTo>
                                <a:pt x="38075" y="183342"/>
                                <a:pt x="69748" y="158386"/>
                                <a:pt x="69748" y="103700"/>
                              </a:cubicBezTo>
                              <a:lnTo>
                                <a:pt x="69431" y="103700"/>
                              </a:lnTo>
                              <a:cubicBezTo>
                                <a:pt x="69431" y="69429"/>
                                <a:pt x="58037" y="33065"/>
                                <a:pt x="30126" y="17025"/>
                              </a:cubicBezTo>
                              <a:lnTo>
                                <a:pt x="0" y="94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1" name="Shape 101"/>
                      <wps:cNvSpPr/>
                      <wps:spPr>
                        <a:xfrm>
                          <a:off x="2395430" y="129545"/>
                          <a:ext cx="144450" cy="1847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450" h="184709">
                              <a:moveTo>
                                <a:pt x="2184" y="0"/>
                              </a:moveTo>
                              <a:cubicBezTo>
                                <a:pt x="17742" y="483"/>
                                <a:pt x="27140" y="813"/>
                                <a:pt x="38240" y="813"/>
                              </a:cubicBezTo>
                              <a:cubicBezTo>
                                <a:pt x="49339" y="813"/>
                                <a:pt x="58483" y="813"/>
                                <a:pt x="72339" y="0"/>
                              </a:cubicBezTo>
                              <a:cubicBezTo>
                                <a:pt x="74041" y="813"/>
                                <a:pt x="74613" y="5753"/>
                                <a:pt x="72911" y="6883"/>
                              </a:cubicBezTo>
                              <a:lnTo>
                                <a:pt x="66269" y="7455"/>
                              </a:lnTo>
                              <a:cubicBezTo>
                                <a:pt x="50063" y="8826"/>
                                <a:pt x="49339" y="13284"/>
                                <a:pt x="49339" y="42367"/>
                              </a:cubicBezTo>
                              <a:lnTo>
                                <a:pt x="49339" y="138938"/>
                              </a:lnTo>
                              <a:cubicBezTo>
                                <a:pt x="49339" y="156350"/>
                                <a:pt x="50140" y="163246"/>
                                <a:pt x="55169" y="168834"/>
                              </a:cubicBezTo>
                              <a:cubicBezTo>
                                <a:pt x="58242" y="171907"/>
                                <a:pt x="63271" y="175235"/>
                                <a:pt x="85382" y="175235"/>
                              </a:cubicBezTo>
                              <a:cubicBezTo>
                                <a:pt x="108966" y="175235"/>
                                <a:pt x="114795" y="174092"/>
                                <a:pt x="119253" y="171666"/>
                              </a:cubicBezTo>
                              <a:cubicBezTo>
                                <a:pt x="127800" y="164402"/>
                                <a:pt x="134137" y="154889"/>
                                <a:pt x="137554" y="144196"/>
                              </a:cubicBezTo>
                              <a:cubicBezTo>
                                <a:pt x="139179" y="142824"/>
                                <a:pt x="144450" y="144196"/>
                                <a:pt x="144450" y="145821"/>
                              </a:cubicBezTo>
                              <a:cubicBezTo>
                                <a:pt x="141744" y="159118"/>
                                <a:pt x="137846" y="172123"/>
                                <a:pt x="132778" y="184709"/>
                              </a:cubicBezTo>
                              <a:cubicBezTo>
                                <a:pt x="118682" y="184137"/>
                                <a:pt x="92265" y="183820"/>
                                <a:pt x="63754" y="183820"/>
                              </a:cubicBezTo>
                              <a:lnTo>
                                <a:pt x="38240" y="183820"/>
                              </a:lnTo>
                              <a:cubicBezTo>
                                <a:pt x="26568" y="183820"/>
                                <a:pt x="17742" y="183820"/>
                                <a:pt x="2184" y="184709"/>
                              </a:cubicBezTo>
                              <a:cubicBezTo>
                                <a:pt x="381" y="182804"/>
                                <a:pt x="152" y="179908"/>
                                <a:pt x="1613" y="177736"/>
                              </a:cubicBezTo>
                              <a:lnTo>
                                <a:pt x="9715" y="176936"/>
                              </a:lnTo>
                              <a:cubicBezTo>
                                <a:pt x="25921" y="175235"/>
                                <a:pt x="25921" y="171336"/>
                                <a:pt x="25921" y="142253"/>
                              </a:cubicBezTo>
                              <a:lnTo>
                                <a:pt x="26568" y="42367"/>
                              </a:lnTo>
                              <a:cubicBezTo>
                                <a:pt x="26568" y="13284"/>
                                <a:pt x="26086" y="8826"/>
                                <a:pt x="8585" y="7455"/>
                              </a:cubicBezTo>
                              <a:lnTo>
                                <a:pt x="1613" y="6883"/>
                              </a:lnTo>
                              <a:cubicBezTo>
                                <a:pt x="0" y="5753"/>
                                <a:pt x="559" y="813"/>
                                <a:pt x="21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2" name="Shape 102"/>
                      <wps:cNvSpPr/>
                      <wps:spPr>
                        <a:xfrm>
                          <a:off x="2554711" y="129545"/>
                          <a:ext cx="144361" cy="1847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4361" h="184709">
                              <a:moveTo>
                                <a:pt x="2095" y="0"/>
                              </a:moveTo>
                              <a:cubicBezTo>
                                <a:pt x="17653" y="483"/>
                                <a:pt x="27051" y="813"/>
                                <a:pt x="38151" y="813"/>
                              </a:cubicBezTo>
                              <a:cubicBezTo>
                                <a:pt x="49250" y="813"/>
                                <a:pt x="58394" y="813"/>
                                <a:pt x="72250" y="0"/>
                              </a:cubicBezTo>
                              <a:cubicBezTo>
                                <a:pt x="74066" y="1854"/>
                                <a:pt x="74307" y="4750"/>
                                <a:pt x="72822" y="6883"/>
                              </a:cubicBezTo>
                              <a:lnTo>
                                <a:pt x="66180" y="7455"/>
                              </a:lnTo>
                              <a:cubicBezTo>
                                <a:pt x="49974" y="8826"/>
                                <a:pt x="49250" y="13284"/>
                                <a:pt x="49250" y="42367"/>
                              </a:cubicBezTo>
                              <a:lnTo>
                                <a:pt x="49250" y="138938"/>
                              </a:lnTo>
                              <a:cubicBezTo>
                                <a:pt x="49250" y="156350"/>
                                <a:pt x="50050" y="163246"/>
                                <a:pt x="55080" y="168834"/>
                              </a:cubicBezTo>
                              <a:cubicBezTo>
                                <a:pt x="58077" y="171907"/>
                                <a:pt x="63183" y="175235"/>
                                <a:pt x="85293" y="175235"/>
                              </a:cubicBezTo>
                              <a:cubicBezTo>
                                <a:pt x="108877" y="175235"/>
                                <a:pt x="114706" y="174092"/>
                                <a:pt x="119164" y="171666"/>
                              </a:cubicBezTo>
                              <a:cubicBezTo>
                                <a:pt x="127698" y="164414"/>
                                <a:pt x="134023" y="154889"/>
                                <a:pt x="137389" y="144196"/>
                              </a:cubicBezTo>
                              <a:cubicBezTo>
                                <a:pt x="139090" y="142824"/>
                                <a:pt x="144361" y="144196"/>
                                <a:pt x="144361" y="145821"/>
                              </a:cubicBezTo>
                              <a:cubicBezTo>
                                <a:pt x="141656" y="159118"/>
                                <a:pt x="137757" y="172123"/>
                                <a:pt x="132690" y="184709"/>
                              </a:cubicBezTo>
                              <a:cubicBezTo>
                                <a:pt x="118592" y="184137"/>
                                <a:pt x="92177" y="183820"/>
                                <a:pt x="63665" y="183820"/>
                              </a:cubicBezTo>
                              <a:lnTo>
                                <a:pt x="38151" y="183820"/>
                              </a:lnTo>
                              <a:cubicBezTo>
                                <a:pt x="26479" y="183820"/>
                                <a:pt x="17653" y="183820"/>
                                <a:pt x="2095" y="184709"/>
                              </a:cubicBezTo>
                              <a:cubicBezTo>
                                <a:pt x="241" y="182829"/>
                                <a:pt x="0" y="179896"/>
                                <a:pt x="1524" y="177736"/>
                              </a:cubicBezTo>
                              <a:lnTo>
                                <a:pt x="9627" y="176936"/>
                              </a:lnTo>
                              <a:cubicBezTo>
                                <a:pt x="25832" y="175235"/>
                                <a:pt x="26238" y="171336"/>
                                <a:pt x="26238" y="142253"/>
                              </a:cubicBezTo>
                              <a:lnTo>
                                <a:pt x="26479" y="42367"/>
                              </a:lnTo>
                              <a:cubicBezTo>
                                <a:pt x="26479" y="13284"/>
                                <a:pt x="25908" y="8826"/>
                                <a:pt x="8496" y="7455"/>
                              </a:cubicBezTo>
                              <a:lnTo>
                                <a:pt x="1524" y="6883"/>
                              </a:lnTo>
                              <a:cubicBezTo>
                                <a:pt x="38" y="4750"/>
                                <a:pt x="279" y="1854"/>
                                <a:pt x="209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3" name="Shape 103"/>
                      <wps:cNvSpPr/>
                      <wps:spPr>
                        <a:xfrm>
                          <a:off x="2712329" y="129545"/>
                          <a:ext cx="151600" cy="184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600" h="184785">
                              <a:moveTo>
                                <a:pt x="7239" y="0"/>
                              </a:moveTo>
                              <a:cubicBezTo>
                                <a:pt x="19139" y="483"/>
                                <a:pt x="28626" y="813"/>
                                <a:pt x="39637" y="813"/>
                              </a:cubicBezTo>
                              <a:lnTo>
                                <a:pt x="92304" y="813"/>
                              </a:lnTo>
                              <a:cubicBezTo>
                                <a:pt x="110046" y="813"/>
                                <a:pt x="126403" y="813"/>
                                <a:pt x="129731" y="0"/>
                              </a:cubicBezTo>
                              <a:cubicBezTo>
                                <a:pt x="131915" y="12192"/>
                                <a:pt x="133401" y="24498"/>
                                <a:pt x="134188" y="36855"/>
                              </a:cubicBezTo>
                              <a:cubicBezTo>
                                <a:pt x="132283" y="38659"/>
                                <a:pt x="129388" y="38887"/>
                                <a:pt x="127216" y="37427"/>
                              </a:cubicBezTo>
                              <a:cubicBezTo>
                                <a:pt x="123089" y="24384"/>
                                <a:pt x="120574" y="14656"/>
                                <a:pt x="106147" y="11100"/>
                              </a:cubicBezTo>
                              <a:cubicBezTo>
                                <a:pt x="97270" y="9576"/>
                                <a:pt x="88252" y="9004"/>
                                <a:pt x="79261" y="9398"/>
                              </a:cubicBezTo>
                              <a:lnTo>
                                <a:pt x="59081" y="9398"/>
                              </a:lnTo>
                              <a:cubicBezTo>
                                <a:pt x="50978" y="9398"/>
                                <a:pt x="50978" y="9957"/>
                                <a:pt x="50978" y="20498"/>
                              </a:cubicBezTo>
                              <a:lnTo>
                                <a:pt x="50978" y="75984"/>
                              </a:lnTo>
                              <a:cubicBezTo>
                                <a:pt x="50978" y="83680"/>
                                <a:pt x="51791" y="83680"/>
                                <a:pt x="60135" y="83680"/>
                              </a:cubicBezTo>
                              <a:lnTo>
                                <a:pt x="76340" y="83680"/>
                              </a:lnTo>
                              <a:cubicBezTo>
                                <a:pt x="84239" y="84061"/>
                                <a:pt x="92139" y="83515"/>
                                <a:pt x="99911" y="82067"/>
                              </a:cubicBezTo>
                              <a:cubicBezTo>
                                <a:pt x="103239" y="80924"/>
                                <a:pt x="105182" y="79311"/>
                                <a:pt x="106553" y="72339"/>
                              </a:cubicBezTo>
                              <a:lnTo>
                                <a:pt x="108826" y="60998"/>
                              </a:lnTo>
                              <a:cubicBezTo>
                                <a:pt x="110884" y="59169"/>
                                <a:pt x="113983" y="59169"/>
                                <a:pt x="116040" y="60998"/>
                              </a:cubicBezTo>
                              <a:cubicBezTo>
                                <a:pt x="116040" y="67640"/>
                                <a:pt x="114897" y="78499"/>
                                <a:pt x="114897" y="89027"/>
                              </a:cubicBezTo>
                              <a:cubicBezTo>
                                <a:pt x="114897" y="99568"/>
                                <a:pt x="116040" y="109525"/>
                                <a:pt x="116040" y="115684"/>
                              </a:cubicBezTo>
                              <a:cubicBezTo>
                                <a:pt x="113957" y="117437"/>
                                <a:pt x="110909" y="117437"/>
                                <a:pt x="108826" y="115684"/>
                              </a:cubicBezTo>
                              <a:lnTo>
                                <a:pt x="105994" y="105397"/>
                              </a:lnTo>
                              <a:cubicBezTo>
                                <a:pt x="105588" y="100444"/>
                                <a:pt x="102172" y="96253"/>
                                <a:pt x="97396" y="94869"/>
                              </a:cubicBezTo>
                              <a:cubicBezTo>
                                <a:pt x="90348" y="93612"/>
                                <a:pt x="83172" y="93154"/>
                                <a:pt x="76010" y="93485"/>
                              </a:cubicBezTo>
                              <a:lnTo>
                                <a:pt x="59817" y="93485"/>
                              </a:lnTo>
                              <a:cubicBezTo>
                                <a:pt x="51715" y="93485"/>
                                <a:pt x="50660" y="93485"/>
                                <a:pt x="50660" y="101016"/>
                              </a:cubicBezTo>
                              <a:lnTo>
                                <a:pt x="50660" y="140068"/>
                              </a:lnTo>
                              <a:cubicBezTo>
                                <a:pt x="50660" y="154813"/>
                                <a:pt x="51473" y="164376"/>
                                <a:pt x="55918" y="168910"/>
                              </a:cubicBezTo>
                              <a:cubicBezTo>
                                <a:pt x="59246" y="172237"/>
                                <a:pt x="65075" y="175311"/>
                                <a:pt x="89459" y="175311"/>
                              </a:cubicBezTo>
                              <a:cubicBezTo>
                                <a:pt x="110846" y="175311"/>
                                <a:pt x="118872" y="174180"/>
                                <a:pt x="124943" y="171183"/>
                              </a:cubicBezTo>
                              <a:cubicBezTo>
                                <a:pt x="133604" y="163957"/>
                                <a:pt x="140360" y="154724"/>
                                <a:pt x="144628" y="144285"/>
                              </a:cubicBezTo>
                              <a:cubicBezTo>
                                <a:pt x="147091" y="142888"/>
                                <a:pt x="150203" y="143751"/>
                                <a:pt x="151587" y="146202"/>
                              </a:cubicBezTo>
                              <a:cubicBezTo>
                                <a:pt x="151587" y="146215"/>
                                <a:pt x="151600" y="146215"/>
                                <a:pt x="151600" y="146228"/>
                              </a:cubicBezTo>
                              <a:cubicBezTo>
                                <a:pt x="148489" y="159398"/>
                                <a:pt x="144323" y="172288"/>
                                <a:pt x="139129" y="184785"/>
                              </a:cubicBezTo>
                              <a:cubicBezTo>
                                <a:pt x="114173" y="184226"/>
                                <a:pt x="89459" y="183896"/>
                                <a:pt x="64758" y="183896"/>
                              </a:cubicBezTo>
                              <a:lnTo>
                                <a:pt x="39802" y="183896"/>
                              </a:lnTo>
                              <a:cubicBezTo>
                                <a:pt x="27889" y="183896"/>
                                <a:pt x="18492" y="183896"/>
                                <a:pt x="2134" y="184785"/>
                              </a:cubicBezTo>
                              <a:cubicBezTo>
                                <a:pt x="241" y="182931"/>
                                <a:pt x="0" y="179959"/>
                                <a:pt x="1562" y="177825"/>
                              </a:cubicBezTo>
                              <a:lnTo>
                                <a:pt x="10719" y="177013"/>
                              </a:lnTo>
                              <a:cubicBezTo>
                                <a:pt x="26518" y="175641"/>
                                <a:pt x="27889" y="171425"/>
                                <a:pt x="27889" y="142342"/>
                              </a:cubicBezTo>
                              <a:lnTo>
                                <a:pt x="28054" y="42367"/>
                              </a:lnTo>
                              <a:cubicBezTo>
                                <a:pt x="28054" y="13526"/>
                                <a:pt x="27483" y="9398"/>
                                <a:pt x="11125" y="7455"/>
                              </a:cubicBezTo>
                              <a:lnTo>
                                <a:pt x="6668" y="6883"/>
                              </a:lnTo>
                              <a:cubicBezTo>
                                <a:pt x="5042" y="5753"/>
                                <a:pt x="5614" y="813"/>
                                <a:pt x="72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4" name="Shape 104"/>
                      <wps:cNvSpPr/>
                      <wps:spPr>
                        <a:xfrm>
                          <a:off x="2885273" y="125982"/>
                          <a:ext cx="184810" cy="191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4810" h="191834">
                              <a:moveTo>
                                <a:pt x="113221" y="0"/>
                              </a:moveTo>
                              <a:cubicBezTo>
                                <a:pt x="125082" y="140"/>
                                <a:pt x="136894" y="1524"/>
                                <a:pt x="148463" y="4127"/>
                              </a:cubicBezTo>
                              <a:cubicBezTo>
                                <a:pt x="154064" y="5664"/>
                                <a:pt x="159830" y="6502"/>
                                <a:pt x="165634" y="6642"/>
                              </a:cubicBezTo>
                              <a:cubicBezTo>
                                <a:pt x="166154" y="20218"/>
                                <a:pt x="167564" y="33744"/>
                                <a:pt x="169850" y="47142"/>
                              </a:cubicBezTo>
                              <a:cubicBezTo>
                                <a:pt x="169037" y="49327"/>
                                <a:pt x="164021" y="49581"/>
                                <a:pt x="162319" y="47955"/>
                              </a:cubicBezTo>
                              <a:cubicBezTo>
                                <a:pt x="154623" y="17983"/>
                                <a:pt x="133795" y="8585"/>
                                <a:pt x="105601" y="8585"/>
                              </a:cubicBezTo>
                              <a:cubicBezTo>
                                <a:pt x="51816" y="8585"/>
                                <a:pt x="28232" y="46825"/>
                                <a:pt x="28232" y="88468"/>
                              </a:cubicBezTo>
                              <a:cubicBezTo>
                                <a:pt x="28232" y="141694"/>
                                <a:pt x="55613" y="183579"/>
                                <a:pt x="111443" y="183579"/>
                              </a:cubicBezTo>
                              <a:cubicBezTo>
                                <a:pt x="128613" y="183579"/>
                                <a:pt x="138824" y="179921"/>
                                <a:pt x="141897" y="175476"/>
                              </a:cubicBezTo>
                              <a:cubicBezTo>
                                <a:pt x="144259" y="170421"/>
                                <a:pt x="145212" y="164821"/>
                                <a:pt x="144653" y="159271"/>
                              </a:cubicBezTo>
                              <a:lnTo>
                                <a:pt x="144653" y="148171"/>
                              </a:lnTo>
                              <a:cubicBezTo>
                                <a:pt x="144653" y="124917"/>
                                <a:pt x="143840" y="123215"/>
                                <a:pt x="126670" y="121272"/>
                              </a:cubicBezTo>
                              <a:lnTo>
                                <a:pt x="113792" y="119736"/>
                              </a:lnTo>
                              <a:cubicBezTo>
                                <a:pt x="111862" y="117996"/>
                                <a:pt x="111709" y="115024"/>
                                <a:pt x="113462" y="113093"/>
                              </a:cubicBezTo>
                              <a:cubicBezTo>
                                <a:pt x="113564" y="112979"/>
                                <a:pt x="113678" y="112865"/>
                                <a:pt x="113792" y="112763"/>
                              </a:cubicBezTo>
                              <a:cubicBezTo>
                                <a:pt x="121882" y="113335"/>
                                <a:pt x="137122" y="113652"/>
                                <a:pt x="153480" y="113652"/>
                              </a:cubicBezTo>
                              <a:cubicBezTo>
                                <a:pt x="164262" y="113652"/>
                                <a:pt x="173736" y="113652"/>
                                <a:pt x="182893" y="112763"/>
                              </a:cubicBezTo>
                              <a:cubicBezTo>
                                <a:pt x="184810" y="114694"/>
                                <a:pt x="184810" y="117805"/>
                                <a:pt x="182893" y="119736"/>
                              </a:cubicBezTo>
                              <a:lnTo>
                                <a:pt x="178435" y="120294"/>
                              </a:lnTo>
                              <a:cubicBezTo>
                                <a:pt x="166777" y="121679"/>
                                <a:pt x="166522" y="129451"/>
                                <a:pt x="166522" y="143548"/>
                              </a:cubicBezTo>
                              <a:lnTo>
                                <a:pt x="167094" y="159106"/>
                              </a:lnTo>
                              <a:cubicBezTo>
                                <a:pt x="167094" y="170205"/>
                                <a:pt x="168796" y="176848"/>
                                <a:pt x="173736" y="178791"/>
                              </a:cubicBezTo>
                              <a:cubicBezTo>
                                <a:pt x="174651" y="179705"/>
                                <a:pt x="174651" y="181191"/>
                                <a:pt x="173736" y="182118"/>
                              </a:cubicBezTo>
                              <a:cubicBezTo>
                                <a:pt x="169126" y="182448"/>
                                <a:pt x="164554" y="183286"/>
                                <a:pt x="160122" y="184620"/>
                              </a:cubicBezTo>
                              <a:cubicBezTo>
                                <a:pt x="143904" y="188951"/>
                                <a:pt x="127241" y="191364"/>
                                <a:pt x="110465" y="191834"/>
                              </a:cubicBezTo>
                              <a:cubicBezTo>
                                <a:pt x="77496" y="191834"/>
                                <a:pt x="47270" y="182677"/>
                                <a:pt x="25883" y="161049"/>
                              </a:cubicBezTo>
                              <a:cubicBezTo>
                                <a:pt x="9246" y="144361"/>
                                <a:pt x="38" y="121666"/>
                                <a:pt x="369" y="98107"/>
                              </a:cubicBezTo>
                              <a:cubicBezTo>
                                <a:pt x="0" y="73825"/>
                                <a:pt x="8928" y="50317"/>
                                <a:pt x="25324" y="32398"/>
                              </a:cubicBezTo>
                              <a:cubicBezTo>
                                <a:pt x="43955" y="12954"/>
                                <a:pt x="71412" y="0"/>
                                <a:pt x="11322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" name="Shape 105"/>
                      <wps:cNvSpPr/>
                      <wps:spPr>
                        <a:xfrm>
                          <a:off x="3093513" y="129545"/>
                          <a:ext cx="151587" cy="1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587" h="184226">
                              <a:moveTo>
                                <a:pt x="6820" y="0"/>
                              </a:moveTo>
                              <a:cubicBezTo>
                                <a:pt x="18720" y="483"/>
                                <a:pt x="28207" y="813"/>
                                <a:pt x="39217" y="813"/>
                              </a:cubicBezTo>
                              <a:lnTo>
                                <a:pt x="91884" y="813"/>
                              </a:lnTo>
                              <a:cubicBezTo>
                                <a:pt x="109626" y="813"/>
                                <a:pt x="125984" y="813"/>
                                <a:pt x="129311" y="0"/>
                              </a:cubicBezTo>
                              <a:cubicBezTo>
                                <a:pt x="131496" y="12179"/>
                                <a:pt x="132956" y="24498"/>
                                <a:pt x="133680" y="36855"/>
                              </a:cubicBezTo>
                              <a:cubicBezTo>
                                <a:pt x="131800" y="38646"/>
                                <a:pt x="128943" y="38875"/>
                                <a:pt x="126797" y="37427"/>
                              </a:cubicBezTo>
                              <a:cubicBezTo>
                                <a:pt x="122669" y="24384"/>
                                <a:pt x="120155" y="14656"/>
                                <a:pt x="105727" y="11100"/>
                              </a:cubicBezTo>
                              <a:cubicBezTo>
                                <a:pt x="96850" y="9576"/>
                                <a:pt x="87833" y="9004"/>
                                <a:pt x="78842" y="9398"/>
                              </a:cubicBezTo>
                              <a:lnTo>
                                <a:pt x="58661" y="9398"/>
                              </a:lnTo>
                              <a:cubicBezTo>
                                <a:pt x="50559" y="9398"/>
                                <a:pt x="50559" y="9957"/>
                                <a:pt x="50559" y="20498"/>
                              </a:cubicBezTo>
                              <a:lnTo>
                                <a:pt x="50559" y="75984"/>
                              </a:lnTo>
                              <a:cubicBezTo>
                                <a:pt x="50559" y="83680"/>
                                <a:pt x="51448" y="83680"/>
                                <a:pt x="59715" y="83680"/>
                              </a:cubicBezTo>
                              <a:lnTo>
                                <a:pt x="75921" y="83680"/>
                              </a:lnTo>
                              <a:cubicBezTo>
                                <a:pt x="83820" y="84061"/>
                                <a:pt x="91719" y="83515"/>
                                <a:pt x="99492" y="82067"/>
                              </a:cubicBezTo>
                              <a:cubicBezTo>
                                <a:pt x="102819" y="80924"/>
                                <a:pt x="104762" y="79311"/>
                                <a:pt x="106134" y="72339"/>
                              </a:cubicBezTo>
                              <a:lnTo>
                                <a:pt x="108331" y="60998"/>
                              </a:lnTo>
                              <a:cubicBezTo>
                                <a:pt x="109779" y="59296"/>
                                <a:pt x="114478" y="59296"/>
                                <a:pt x="115532" y="60998"/>
                              </a:cubicBezTo>
                              <a:cubicBezTo>
                                <a:pt x="115532" y="67640"/>
                                <a:pt x="114478" y="78499"/>
                                <a:pt x="114478" y="89027"/>
                              </a:cubicBezTo>
                              <a:cubicBezTo>
                                <a:pt x="114478" y="99568"/>
                                <a:pt x="115532" y="109525"/>
                                <a:pt x="115532" y="115684"/>
                              </a:cubicBezTo>
                              <a:cubicBezTo>
                                <a:pt x="114478" y="117551"/>
                                <a:pt x="109779" y="117551"/>
                                <a:pt x="108331" y="115684"/>
                              </a:cubicBezTo>
                              <a:lnTo>
                                <a:pt x="105892" y="104826"/>
                              </a:lnTo>
                              <a:cubicBezTo>
                                <a:pt x="105486" y="99873"/>
                                <a:pt x="102070" y="95694"/>
                                <a:pt x="97307" y="94297"/>
                              </a:cubicBezTo>
                              <a:cubicBezTo>
                                <a:pt x="90246" y="93053"/>
                                <a:pt x="83083" y="92583"/>
                                <a:pt x="75921" y="92926"/>
                              </a:cubicBezTo>
                              <a:lnTo>
                                <a:pt x="59715" y="92926"/>
                              </a:lnTo>
                              <a:cubicBezTo>
                                <a:pt x="51613" y="92926"/>
                                <a:pt x="50559" y="92926"/>
                                <a:pt x="50559" y="100457"/>
                              </a:cubicBezTo>
                              <a:lnTo>
                                <a:pt x="50559" y="139497"/>
                              </a:lnTo>
                              <a:cubicBezTo>
                                <a:pt x="50559" y="154241"/>
                                <a:pt x="51448" y="163805"/>
                                <a:pt x="55829" y="168338"/>
                              </a:cubicBezTo>
                              <a:cubicBezTo>
                                <a:pt x="59233" y="171666"/>
                                <a:pt x="64986" y="174739"/>
                                <a:pt x="89446" y="174739"/>
                              </a:cubicBezTo>
                              <a:cubicBezTo>
                                <a:pt x="110757" y="174739"/>
                                <a:pt x="118859" y="173609"/>
                                <a:pt x="124930" y="170612"/>
                              </a:cubicBezTo>
                              <a:cubicBezTo>
                                <a:pt x="133591" y="163385"/>
                                <a:pt x="140348" y="154153"/>
                                <a:pt x="144615" y="143713"/>
                              </a:cubicBezTo>
                              <a:cubicBezTo>
                                <a:pt x="147066" y="142329"/>
                                <a:pt x="150190" y="143193"/>
                                <a:pt x="151574" y="145644"/>
                              </a:cubicBezTo>
                              <a:cubicBezTo>
                                <a:pt x="151574" y="145644"/>
                                <a:pt x="151587" y="145656"/>
                                <a:pt x="151587" y="145656"/>
                              </a:cubicBezTo>
                              <a:cubicBezTo>
                                <a:pt x="148488" y="158839"/>
                                <a:pt x="144285" y="171742"/>
                                <a:pt x="139027" y="184226"/>
                              </a:cubicBezTo>
                              <a:cubicBezTo>
                                <a:pt x="114071" y="183655"/>
                                <a:pt x="89446" y="183337"/>
                                <a:pt x="64744" y="183337"/>
                              </a:cubicBezTo>
                              <a:lnTo>
                                <a:pt x="39789" y="183337"/>
                              </a:lnTo>
                              <a:cubicBezTo>
                                <a:pt x="27877" y="183337"/>
                                <a:pt x="18402" y="183337"/>
                                <a:pt x="2032" y="184226"/>
                              </a:cubicBezTo>
                              <a:cubicBezTo>
                                <a:pt x="203" y="182321"/>
                                <a:pt x="0" y="179388"/>
                                <a:pt x="1550" y="177254"/>
                              </a:cubicBezTo>
                              <a:lnTo>
                                <a:pt x="10706" y="176441"/>
                              </a:lnTo>
                              <a:cubicBezTo>
                                <a:pt x="26505" y="175069"/>
                                <a:pt x="27877" y="170853"/>
                                <a:pt x="27877" y="141770"/>
                              </a:cubicBezTo>
                              <a:lnTo>
                                <a:pt x="27635" y="42367"/>
                              </a:lnTo>
                              <a:cubicBezTo>
                                <a:pt x="27635" y="13526"/>
                                <a:pt x="27063" y="9398"/>
                                <a:pt x="10706" y="7455"/>
                              </a:cubicBezTo>
                              <a:lnTo>
                                <a:pt x="6248" y="6883"/>
                              </a:lnTo>
                              <a:cubicBezTo>
                                <a:pt x="4763" y="4750"/>
                                <a:pt x="5004" y="1854"/>
                                <a:pt x="68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" name="Shape 106"/>
                      <wps:cNvSpPr/>
                      <wps:spPr>
                        <a:xfrm>
                          <a:off x="649594" y="390014"/>
                          <a:ext cx="20803" cy="411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803" h="41118">
                              <a:moveTo>
                                <a:pt x="20803" y="0"/>
                              </a:moveTo>
                              <a:lnTo>
                                <a:pt x="20803" y="3483"/>
                              </a:lnTo>
                              <a:lnTo>
                                <a:pt x="12456" y="5530"/>
                              </a:lnTo>
                              <a:cubicBezTo>
                                <a:pt x="9547" y="7665"/>
                                <a:pt x="7455" y="10910"/>
                                <a:pt x="6871" y="14758"/>
                              </a:cubicBezTo>
                              <a:cubicBezTo>
                                <a:pt x="6655" y="16180"/>
                                <a:pt x="6655" y="17615"/>
                                <a:pt x="6871" y="19025"/>
                              </a:cubicBezTo>
                              <a:cubicBezTo>
                                <a:pt x="5690" y="26721"/>
                                <a:pt x="10973" y="33909"/>
                                <a:pt x="18669" y="35090"/>
                              </a:cubicBezTo>
                              <a:lnTo>
                                <a:pt x="20803" y="34567"/>
                              </a:lnTo>
                              <a:lnTo>
                                <a:pt x="20803" y="41118"/>
                              </a:lnTo>
                              <a:lnTo>
                                <a:pt x="6239" y="35332"/>
                              </a:lnTo>
                              <a:cubicBezTo>
                                <a:pt x="2461" y="31661"/>
                                <a:pt x="83" y="26550"/>
                                <a:pt x="0" y="20866"/>
                              </a:cubicBezTo>
                              <a:cubicBezTo>
                                <a:pt x="0" y="20257"/>
                                <a:pt x="13" y="19634"/>
                                <a:pt x="63" y="19025"/>
                              </a:cubicBezTo>
                              <a:cubicBezTo>
                                <a:pt x="419" y="13285"/>
                                <a:pt x="3067" y="8233"/>
                                <a:pt x="7061" y="4707"/>
                              </a:cubicBezTo>
                              <a:lnTo>
                                <a:pt x="2080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7" name="Shape 107"/>
                      <wps:cNvSpPr/>
                      <wps:spPr>
                        <a:xfrm>
                          <a:off x="670396" y="389557"/>
                          <a:ext cx="21539" cy="41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39" h="41605">
                              <a:moveTo>
                                <a:pt x="1334" y="0"/>
                              </a:moveTo>
                              <a:cubicBezTo>
                                <a:pt x="12814" y="711"/>
                                <a:pt x="21539" y="10592"/>
                                <a:pt x="20815" y="22073"/>
                              </a:cubicBezTo>
                              <a:cubicBezTo>
                                <a:pt x="20130" y="33033"/>
                                <a:pt x="11062" y="41580"/>
                                <a:pt x="76" y="41605"/>
                              </a:cubicBezTo>
                              <a:lnTo>
                                <a:pt x="0" y="41575"/>
                              </a:lnTo>
                              <a:lnTo>
                                <a:pt x="0" y="35024"/>
                              </a:lnTo>
                              <a:lnTo>
                                <a:pt x="8342" y="32977"/>
                              </a:lnTo>
                              <a:cubicBezTo>
                                <a:pt x="11249" y="30842"/>
                                <a:pt x="13341" y="27597"/>
                                <a:pt x="13932" y="23749"/>
                              </a:cubicBezTo>
                              <a:cubicBezTo>
                                <a:pt x="14148" y="22327"/>
                                <a:pt x="14148" y="20891"/>
                                <a:pt x="13932" y="19482"/>
                              </a:cubicBezTo>
                              <a:cubicBezTo>
                                <a:pt x="15113" y="11786"/>
                                <a:pt x="9830" y="4597"/>
                                <a:pt x="2134" y="3416"/>
                              </a:cubicBezTo>
                              <a:lnTo>
                                <a:pt x="0" y="3939"/>
                              </a:lnTo>
                              <a:lnTo>
                                <a:pt x="0" y="457"/>
                              </a:lnTo>
                              <a:lnTo>
                                <a:pt x="1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" name="Shape 108"/>
                      <wps:cNvSpPr/>
                      <wps:spPr>
                        <a:xfrm>
                          <a:off x="698265" y="371178"/>
                          <a:ext cx="25514" cy="587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514" h="58763">
                              <a:moveTo>
                                <a:pt x="19113" y="114"/>
                              </a:moveTo>
                              <a:cubicBezTo>
                                <a:pt x="21349" y="0"/>
                                <a:pt x="23559" y="508"/>
                                <a:pt x="25514" y="1562"/>
                              </a:cubicBezTo>
                              <a:lnTo>
                                <a:pt x="23813" y="6426"/>
                              </a:lnTo>
                              <a:cubicBezTo>
                                <a:pt x="22695" y="5753"/>
                                <a:pt x="21399" y="5423"/>
                                <a:pt x="20091" y="5461"/>
                              </a:cubicBezTo>
                              <a:cubicBezTo>
                                <a:pt x="15875" y="5461"/>
                                <a:pt x="13526" y="8369"/>
                                <a:pt x="13526" y="13564"/>
                              </a:cubicBezTo>
                              <a:lnTo>
                                <a:pt x="13526" y="16802"/>
                              </a:lnTo>
                              <a:lnTo>
                                <a:pt x="22035" y="16802"/>
                              </a:lnTo>
                              <a:lnTo>
                                <a:pt x="22035" y="22466"/>
                              </a:lnTo>
                              <a:lnTo>
                                <a:pt x="13526" y="22466"/>
                              </a:lnTo>
                              <a:lnTo>
                                <a:pt x="13526" y="58763"/>
                              </a:lnTo>
                              <a:lnTo>
                                <a:pt x="6960" y="58763"/>
                              </a:lnTo>
                              <a:lnTo>
                                <a:pt x="6883" y="22631"/>
                              </a:lnTo>
                              <a:lnTo>
                                <a:pt x="0" y="22631"/>
                              </a:lnTo>
                              <a:lnTo>
                                <a:pt x="0" y="16954"/>
                              </a:lnTo>
                              <a:lnTo>
                                <a:pt x="6960" y="16954"/>
                              </a:lnTo>
                              <a:lnTo>
                                <a:pt x="6960" y="13716"/>
                              </a:lnTo>
                              <a:cubicBezTo>
                                <a:pt x="6071" y="7163"/>
                                <a:pt x="10655" y="1118"/>
                                <a:pt x="17221" y="216"/>
                              </a:cubicBezTo>
                              <a:cubicBezTo>
                                <a:pt x="17843" y="127"/>
                                <a:pt x="18479" y="89"/>
                                <a:pt x="19113" y="11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1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9" name="Shape 109"/>
                      <wps:cNvSpPr/>
                      <wps:spPr>
                        <a:xfrm>
                          <a:off x="0" y="0"/>
                          <a:ext cx="490944" cy="600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0944" h="600875">
                              <a:moveTo>
                                <a:pt x="365214" y="0"/>
                              </a:moveTo>
                              <a:lnTo>
                                <a:pt x="490944" y="84010"/>
                              </a:lnTo>
                              <a:lnTo>
                                <a:pt x="490944" y="512496"/>
                              </a:lnTo>
                              <a:cubicBezTo>
                                <a:pt x="490906" y="561289"/>
                                <a:pt x="451358" y="600837"/>
                                <a:pt x="402565" y="600875"/>
                              </a:cubicBezTo>
                              <a:lnTo>
                                <a:pt x="88392" y="600875"/>
                              </a:lnTo>
                              <a:cubicBezTo>
                                <a:pt x="39599" y="600837"/>
                                <a:pt x="51" y="561289"/>
                                <a:pt x="0" y="512496"/>
                              </a:cubicBezTo>
                              <a:lnTo>
                                <a:pt x="0" y="82639"/>
                              </a:lnTo>
                              <a:lnTo>
                                <a:pt x="155473" y="10859"/>
                              </a:lnTo>
                              <a:lnTo>
                                <a:pt x="273431" y="81343"/>
                              </a:lnTo>
                              <a:cubicBezTo>
                                <a:pt x="275552" y="82601"/>
                                <a:pt x="276276" y="85344"/>
                                <a:pt x="275044" y="87490"/>
                              </a:cubicBezTo>
                              <a:cubicBezTo>
                                <a:pt x="273748" y="89586"/>
                                <a:pt x="271043" y="90297"/>
                                <a:pt x="268884" y="89116"/>
                              </a:cubicBezTo>
                              <a:lnTo>
                                <a:pt x="154826" y="20980"/>
                              </a:lnTo>
                              <a:lnTo>
                                <a:pt x="8992" y="88392"/>
                              </a:lnTo>
                              <a:lnTo>
                                <a:pt x="8992" y="512813"/>
                              </a:lnTo>
                              <a:cubicBezTo>
                                <a:pt x="9081" y="556628"/>
                                <a:pt x="44577" y="592125"/>
                                <a:pt x="88392" y="592214"/>
                              </a:cubicBezTo>
                              <a:lnTo>
                                <a:pt x="402565" y="592214"/>
                              </a:lnTo>
                              <a:cubicBezTo>
                                <a:pt x="446367" y="592125"/>
                                <a:pt x="481863" y="556628"/>
                                <a:pt x="481952" y="512813"/>
                              </a:cubicBezTo>
                              <a:lnTo>
                                <a:pt x="481952" y="89116"/>
                              </a:lnTo>
                              <a:lnTo>
                                <a:pt x="364401" y="10122"/>
                              </a:lnTo>
                              <a:lnTo>
                                <a:pt x="253175" y="58331"/>
                              </a:lnTo>
                              <a:lnTo>
                                <a:pt x="243688" y="52654"/>
                              </a:lnTo>
                              <a:lnTo>
                                <a:pt x="3652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0" name="Shape 110"/>
                      <wps:cNvSpPr/>
                      <wps:spPr>
                        <a:xfrm>
                          <a:off x="224652" y="123215"/>
                          <a:ext cx="34239" cy="4234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39" h="423418">
                              <a:moveTo>
                                <a:pt x="31839" y="0"/>
                              </a:moveTo>
                              <a:cubicBezTo>
                                <a:pt x="32068" y="25"/>
                                <a:pt x="32283" y="76"/>
                                <a:pt x="32487" y="152"/>
                              </a:cubicBezTo>
                              <a:cubicBezTo>
                                <a:pt x="33655" y="610"/>
                                <a:pt x="34239" y="1918"/>
                                <a:pt x="33782" y="3086"/>
                              </a:cubicBezTo>
                              <a:cubicBezTo>
                                <a:pt x="31064" y="10465"/>
                                <a:pt x="29375" y="18174"/>
                                <a:pt x="28765" y="26010"/>
                              </a:cubicBezTo>
                              <a:cubicBezTo>
                                <a:pt x="28765" y="35649"/>
                                <a:pt x="26822" y="108395"/>
                                <a:pt x="26822" y="109131"/>
                              </a:cubicBezTo>
                              <a:lnTo>
                                <a:pt x="23825" y="212103"/>
                              </a:lnTo>
                              <a:cubicBezTo>
                                <a:pt x="21958" y="281318"/>
                                <a:pt x="20104" y="350545"/>
                                <a:pt x="18237" y="419760"/>
                              </a:cubicBezTo>
                              <a:cubicBezTo>
                                <a:pt x="18097" y="419926"/>
                                <a:pt x="17945" y="420091"/>
                                <a:pt x="17793" y="420256"/>
                              </a:cubicBezTo>
                              <a:cubicBezTo>
                                <a:pt x="14618" y="423418"/>
                                <a:pt x="9487" y="423405"/>
                                <a:pt x="6325" y="420243"/>
                              </a:cubicBezTo>
                              <a:lnTo>
                                <a:pt x="1702" y="244183"/>
                              </a:lnTo>
                              <a:lnTo>
                                <a:pt x="0" y="184633"/>
                              </a:lnTo>
                              <a:lnTo>
                                <a:pt x="0" y="20257"/>
                              </a:lnTo>
                              <a:cubicBezTo>
                                <a:pt x="102" y="14453"/>
                                <a:pt x="3493" y="9195"/>
                                <a:pt x="8750" y="6731"/>
                              </a:cubicBezTo>
                              <a:cubicBezTo>
                                <a:pt x="12052" y="5093"/>
                                <a:pt x="15469" y="3683"/>
                                <a:pt x="18961" y="2527"/>
                              </a:cubicBezTo>
                              <a:cubicBezTo>
                                <a:pt x="23063" y="902"/>
                                <a:pt x="27432" y="51"/>
                                <a:pt x="318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7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1" name="Shape 111"/>
                      <wps:cNvSpPr/>
                      <wps:spPr>
                        <a:xfrm>
                          <a:off x="191242" y="163617"/>
                          <a:ext cx="155131" cy="1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131" h="106324">
                              <a:moveTo>
                                <a:pt x="69545" y="114"/>
                              </a:moveTo>
                              <a:cubicBezTo>
                                <a:pt x="72758" y="368"/>
                                <a:pt x="75946" y="800"/>
                                <a:pt x="79108" y="1410"/>
                              </a:cubicBezTo>
                              <a:cubicBezTo>
                                <a:pt x="83249" y="2108"/>
                                <a:pt x="87325" y="3073"/>
                                <a:pt x="91338" y="4331"/>
                              </a:cubicBezTo>
                              <a:cubicBezTo>
                                <a:pt x="94171" y="5004"/>
                                <a:pt x="96888" y="6071"/>
                                <a:pt x="99441" y="7480"/>
                              </a:cubicBezTo>
                              <a:cubicBezTo>
                                <a:pt x="102679" y="9538"/>
                                <a:pt x="106388" y="10770"/>
                                <a:pt x="110211" y="11049"/>
                              </a:cubicBezTo>
                              <a:cubicBezTo>
                                <a:pt x="116510" y="11290"/>
                                <a:pt x="122479" y="13856"/>
                                <a:pt x="126987" y="18263"/>
                              </a:cubicBezTo>
                              <a:cubicBezTo>
                                <a:pt x="131763" y="22631"/>
                                <a:pt x="136055" y="27496"/>
                                <a:pt x="140754" y="31864"/>
                              </a:cubicBezTo>
                              <a:cubicBezTo>
                                <a:pt x="143891" y="34798"/>
                                <a:pt x="147218" y="37503"/>
                                <a:pt x="150724" y="39967"/>
                              </a:cubicBezTo>
                              <a:cubicBezTo>
                                <a:pt x="150774" y="40005"/>
                                <a:pt x="150838" y="40043"/>
                                <a:pt x="150889" y="40068"/>
                              </a:cubicBezTo>
                              <a:cubicBezTo>
                                <a:pt x="154089" y="41974"/>
                                <a:pt x="155131" y="46101"/>
                                <a:pt x="153238" y="49289"/>
                              </a:cubicBezTo>
                              <a:cubicBezTo>
                                <a:pt x="149949" y="54915"/>
                                <a:pt x="143358" y="57709"/>
                                <a:pt x="137033" y="56172"/>
                              </a:cubicBezTo>
                              <a:cubicBezTo>
                                <a:pt x="126251" y="53175"/>
                                <a:pt x="115405" y="49936"/>
                                <a:pt x="104623" y="46609"/>
                              </a:cubicBezTo>
                              <a:cubicBezTo>
                                <a:pt x="102679" y="45974"/>
                                <a:pt x="100800" y="45136"/>
                                <a:pt x="99035" y="44107"/>
                              </a:cubicBezTo>
                              <a:cubicBezTo>
                                <a:pt x="96596" y="42786"/>
                                <a:pt x="94729" y="40627"/>
                                <a:pt x="93764" y="38024"/>
                              </a:cubicBezTo>
                              <a:cubicBezTo>
                                <a:pt x="92748" y="35966"/>
                                <a:pt x="91135" y="34239"/>
                                <a:pt x="89154" y="33083"/>
                              </a:cubicBezTo>
                              <a:cubicBezTo>
                                <a:pt x="84874" y="29934"/>
                                <a:pt x="79451" y="28753"/>
                                <a:pt x="74244" y="29845"/>
                              </a:cubicBezTo>
                              <a:lnTo>
                                <a:pt x="71323" y="30493"/>
                              </a:lnTo>
                              <a:lnTo>
                                <a:pt x="61443" y="33007"/>
                              </a:lnTo>
                              <a:lnTo>
                                <a:pt x="60554" y="33007"/>
                              </a:lnTo>
                              <a:cubicBezTo>
                                <a:pt x="50343" y="35319"/>
                                <a:pt x="41237" y="41034"/>
                                <a:pt x="34709" y="49213"/>
                              </a:cubicBezTo>
                              <a:cubicBezTo>
                                <a:pt x="33922" y="50355"/>
                                <a:pt x="33477" y="51702"/>
                                <a:pt x="33414" y="53099"/>
                              </a:cubicBezTo>
                              <a:lnTo>
                                <a:pt x="33414" y="106324"/>
                              </a:lnTo>
                              <a:cubicBezTo>
                                <a:pt x="33045" y="106121"/>
                                <a:pt x="32702" y="105905"/>
                                <a:pt x="32360" y="105677"/>
                              </a:cubicBezTo>
                              <a:cubicBezTo>
                                <a:pt x="19799" y="97180"/>
                                <a:pt x="9931" y="85255"/>
                                <a:pt x="3924" y="71323"/>
                              </a:cubicBezTo>
                              <a:cubicBezTo>
                                <a:pt x="0" y="59614"/>
                                <a:pt x="787" y="46825"/>
                                <a:pt x="6109" y="35674"/>
                              </a:cubicBezTo>
                              <a:cubicBezTo>
                                <a:pt x="9906" y="25387"/>
                                <a:pt x="16675" y="16446"/>
                                <a:pt x="25552" y="9995"/>
                              </a:cubicBezTo>
                              <a:cubicBezTo>
                                <a:pt x="28080" y="8217"/>
                                <a:pt x="30798" y="6731"/>
                                <a:pt x="33655" y="5537"/>
                              </a:cubicBezTo>
                              <a:cubicBezTo>
                                <a:pt x="39357" y="3340"/>
                                <a:pt x="45276" y="1765"/>
                                <a:pt x="51321" y="838"/>
                              </a:cubicBezTo>
                              <a:lnTo>
                                <a:pt x="53988" y="838"/>
                              </a:lnTo>
                              <a:cubicBezTo>
                                <a:pt x="59157" y="254"/>
                                <a:pt x="64351" y="0"/>
                                <a:pt x="69545" y="114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" name="Shape 112"/>
                      <wps:cNvSpPr/>
                      <wps:spPr>
                        <a:xfrm>
                          <a:off x="190710" y="232678"/>
                          <a:ext cx="94678" cy="1754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678" h="175476">
                              <a:moveTo>
                                <a:pt x="60846" y="0"/>
                              </a:moveTo>
                              <a:lnTo>
                                <a:pt x="69672" y="7290"/>
                              </a:lnTo>
                              <a:cubicBezTo>
                                <a:pt x="80988" y="16256"/>
                                <a:pt x="88621" y="29045"/>
                                <a:pt x="91135" y="43256"/>
                              </a:cubicBezTo>
                              <a:cubicBezTo>
                                <a:pt x="94678" y="61036"/>
                                <a:pt x="88836" y="79400"/>
                                <a:pt x="75667" y="91859"/>
                              </a:cubicBezTo>
                              <a:cubicBezTo>
                                <a:pt x="71476" y="95974"/>
                                <a:pt x="66891" y="99670"/>
                                <a:pt x="61976" y="102883"/>
                              </a:cubicBezTo>
                              <a:cubicBezTo>
                                <a:pt x="52222" y="108775"/>
                                <a:pt x="43802" y="116637"/>
                                <a:pt x="37262" y="125971"/>
                              </a:cubicBezTo>
                              <a:cubicBezTo>
                                <a:pt x="36335" y="127419"/>
                                <a:pt x="35852" y="129108"/>
                                <a:pt x="35890" y="130835"/>
                              </a:cubicBezTo>
                              <a:cubicBezTo>
                                <a:pt x="36538" y="145745"/>
                                <a:pt x="35966" y="160642"/>
                                <a:pt x="36538" y="175476"/>
                              </a:cubicBezTo>
                              <a:cubicBezTo>
                                <a:pt x="33376" y="173609"/>
                                <a:pt x="30137" y="170777"/>
                                <a:pt x="28435" y="169723"/>
                              </a:cubicBezTo>
                              <a:cubicBezTo>
                                <a:pt x="18275" y="162458"/>
                                <a:pt x="10528" y="152336"/>
                                <a:pt x="6160" y="140640"/>
                              </a:cubicBezTo>
                              <a:cubicBezTo>
                                <a:pt x="0" y="123838"/>
                                <a:pt x="3886" y="105004"/>
                                <a:pt x="16205" y="92024"/>
                              </a:cubicBezTo>
                              <a:cubicBezTo>
                                <a:pt x="22708" y="85090"/>
                                <a:pt x="29870" y="78791"/>
                                <a:pt x="37592" y="73228"/>
                              </a:cubicBezTo>
                              <a:lnTo>
                                <a:pt x="51359" y="61887"/>
                              </a:lnTo>
                              <a:cubicBezTo>
                                <a:pt x="52083" y="61201"/>
                                <a:pt x="52756" y="60465"/>
                                <a:pt x="53391" y="59703"/>
                              </a:cubicBezTo>
                              <a:cubicBezTo>
                                <a:pt x="57607" y="54978"/>
                                <a:pt x="59817" y="48781"/>
                                <a:pt x="59550" y="42443"/>
                              </a:cubicBezTo>
                              <a:cubicBezTo>
                                <a:pt x="59703" y="28270"/>
                                <a:pt x="60846" y="14173"/>
                                <a:pt x="608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" name="Shape 113"/>
                      <wps:cNvSpPr/>
                      <wps:spPr>
                        <a:xfrm>
                          <a:off x="162272" y="375580"/>
                          <a:ext cx="109296" cy="163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296" h="163157">
                              <a:moveTo>
                                <a:pt x="84988" y="0"/>
                              </a:moveTo>
                              <a:lnTo>
                                <a:pt x="93650" y="8103"/>
                              </a:lnTo>
                              <a:cubicBezTo>
                                <a:pt x="99327" y="14211"/>
                                <a:pt x="103543" y="21514"/>
                                <a:pt x="105969" y="29489"/>
                              </a:cubicBezTo>
                              <a:cubicBezTo>
                                <a:pt x="109296" y="41580"/>
                                <a:pt x="106286" y="54546"/>
                                <a:pt x="97942" y="63919"/>
                              </a:cubicBezTo>
                              <a:cubicBezTo>
                                <a:pt x="95110" y="67564"/>
                                <a:pt x="91554" y="70802"/>
                                <a:pt x="88392" y="74295"/>
                              </a:cubicBezTo>
                              <a:lnTo>
                                <a:pt x="79235" y="82398"/>
                              </a:lnTo>
                              <a:lnTo>
                                <a:pt x="70320" y="88392"/>
                              </a:lnTo>
                              <a:lnTo>
                                <a:pt x="61252" y="94297"/>
                              </a:lnTo>
                              <a:cubicBezTo>
                                <a:pt x="47054" y="100063"/>
                                <a:pt x="34582" y="109372"/>
                                <a:pt x="25032" y="121361"/>
                              </a:cubicBezTo>
                              <a:cubicBezTo>
                                <a:pt x="16167" y="133820"/>
                                <a:pt x="10185" y="148095"/>
                                <a:pt x="7531" y="163157"/>
                              </a:cubicBezTo>
                              <a:lnTo>
                                <a:pt x="6972" y="163157"/>
                              </a:lnTo>
                              <a:cubicBezTo>
                                <a:pt x="6160" y="159842"/>
                                <a:pt x="5105" y="156515"/>
                                <a:pt x="4623" y="153111"/>
                              </a:cubicBezTo>
                              <a:cubicBezTo>
                                <a:pt x="0" y="118402"/>
                                <a:pt x="16878" y="84341"/>
                                <a:pt x="47320" y="66993"/>
                              </a:cubicBezTo>
                              <a:cubicBezTo>
                                <a:pt x="51067" y="64872"/>
                                <a:pt x="54661" y="62484"/>
                                <a:pt x="58090" y="59868"/>
                              </a:cubicBezTo>
                              <a:lnTo>
                                <a:pt x="66916" y="51765"/>
                              </a:lnTo>
                              <a:cubicBezTo>
                                <a:pt x="69355" y="48933"/>
                                <a:pt x="72187" y="45288"/>
                                <a:pt x="73406" y="43663"/>
                              </a:cubicBezTo>
                              <a:cubicBezTo>
                                <a:pt x="74613" y="42050"/>
                                <a:pt x="75667" y="40259"/>
                                <a:pt x="76810" y="38557"/>
                              </a:cubicBezTo>
                              <a:cubicBezTo>
                                <a:pt x="80924" y="33160"/>
                                <a:pt x="83426" y="26695"/>
                                <a:pt x="84011" y="19926"/>
                              </a:cubicBezTo>
                              <a:cubicBezTo>
                                <a:pt x="84176" y="13284"/>
                                <a:pt x="84988" y="6642"/>
                                <a:pt x="849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64B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" name="Shape 114"/>
                      <wps:cNvSpPr/>
                      <wps:spPr>
                        <a:xfrm>
                          <a:off x="253497" y="123547"/>
                          <a:ext cx="173291" cy="4183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291" h="418351">
                              <a:moveTo>
                                <a:pt x="110820" y="0"/>
                              </a:moveTo>
                              <a:lnTo>
                                <a:pt x="139586" y="0"/>
                              </a:lnTo>
                              <a:cubicBezTo>
                                <a:pt x="139611" y="0"/>
                                <a:pt x="139636" y="0"/>
                                <a:pt x="139662" y="0"/>
                              </a:cubicBezTo>
                              <a:cubicBezTo>
                                <a:pt x="158229" y="0"/>
                                <a:pt x="173291" y="15049"/>
                                <a:pt x="173291" y="33617"/>
                              </a:cubicBezTo>
                              <a:lnTo>
                                <a:pt x="173291" y="384658"/>
                              </a:lnTo>
                              <a:cubicBezTo>
                                <a:pt x="173291" y="403263"/>
                                <a:pt x="158204" y="418351"/>
                                <a:pt x="139586" y="418351"/>
                              </a:cubicBezTo>
                              <a:lnTo>
                                <a:pt x="118847" y="418351"/>
                              </a:lnTo>
                              <a:lnTo>
                                <a:pt x="22200" y="293599"/>
                              </a:lnTo>
                              <a:cubicBezTo>
                                <a:pt x="22161" y="288912"/>
                                <a:pt x="21641" y="284239"/>
                                <a:pt x="20663" y="279654"/>
                              </a:cubicBezTo>
                              <a:cubicBezTo>
                                <a:pt x="18148" y="271247"/>
                                <a:pt x="13678" y="263563"/>
                                <a:pt x="7620" y="257213"/>
                              </a:cubicBezTo>
                              <a:lnTo>
                                <a:pt x="0" y="249123"/>
                              </a:lnTo>
                              <a:lnTo>
                                <a:pt x="318" y="218084"/>
                              </a:lnTo>
                              <a:lnTo>
                                <a:pt x="1702" y="217195"/>
                              </a:lnTo>
                              <a:cubicBezTo>
                                <a:pt x="6921" y="214020"/>
                                <a:pt x="11773" y="210299"/>
                                <a:pt x="16205" y="206096"/>
                              </a:cubicBezTo>
                              <a:cubicBezTo>
                                <a:pt x="18910" y="203365"/>
                                <a:pt x="21349" y="200381"/>
                                <a:pt x="23495" y="197193"/>
                              </a:cubicBezTo>
                              <a:lnTo>
                                <a:pt x="110820" y="309232"/>
                              </a:lnTo>
                              <a:lnTo>
                                <a:pt x="11082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8674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A1970F" id="Group 1451" o:spid="_x0000_s1026" style="position:absolute;margin-left:60.3pt;margin-top:42.7pt;width:255.5pt;height:47.3pt;z-index:251658245;mso-position-horizontal-relative:page;mso-position-vertical-relative:page" coordsize="32451,6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">
              <v:shape id="Shape 62" o:spid="_x0000_s1027" style="position:absolute;left:636;top:1235;width:1545;height:4186;visibility:visible;mso-wrap-style:square;v-text-anchor:top" coordsize="154496,418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" path="m,l40513,c53454,25,65672,6007,73647,16193r51118,66027c121133,93193,121437,105080,125654,115849v6058,14301,16065,26581,28842,35395l154496,182601v-5893,4800,-11316,10147,-16206,15964l62459,100774r,317818l33706,418592c15088,418592,,403504,,384899l,xe" fillcolor="#b8674b" stroked="f" strokeweight="0">
                <v:stroke miterlimit="83231f" joinstyle="miter"/>
                <v:path arrowok="t" textboxrect="0,0,154496,418592"/>
              </v:shape>
              <v:shape id="Shape 63" o:spid="_x0000_s1028" style="position:absolute;left:7613;top:3924;width:556;height:1184;visibility:visible;mso-wrap-style:square;v-text-anchor:top" coordsize="55575,1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" path="m55575,r,8915c27788,8915,10287,29985,10287,59220v,29248,17501,50229,45288,50229l55575,118440c22111,118440,,92685,,59220,,25768,21958,,55575,xe" fillcolor="#928181" stroked="f" strokeweight="0">
                <v:stroke miterlimit="83231f" joinstyle="miter"/>
                <v:path arrowok="t" textboxrect="0,0,55575,118440"/>
              </v:shape>
              <v:shape id="Shape 64" o:spid="_x0000_s1029" style="position:absolute;left:8169;top:3924;width:556;height:1184;visibility:visible;mso-wrap-style:square;v-text-anchor:top" coordsize="55575,1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" path="m,c33465,,55575,25679,55575,59220,55575,92761,33465,118440,,118440r,-8991c27788,109449,45288,88062,45288,59220,45288,30378,27140,8915,,8915l,xe" fillcolor="#928181" stroked="f" strokeweight="0">
                <v:stroke miterlimit="83231f" joinstyle="miter"/>
                <v:path arrowok="t" textboxrect="0,0,55575,118440"/>
              </v:shape>
              <v:shape id="Shape 65" o:spid="_x0000_s1030" style="position:absolute;left:9206;top:3913;width:824;height:1197;visibility:visible;mso-wrap-style:square;v-text-anchor:top" coordsize="82398,1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" path="m40996,686c55702,,69939,5944,79807,16878r-6490,7214c65164,14516,53073,9207,40513,9677v-15316,,-26822,8751,-26822,21057c13691,44348,27953,48323,43586,52375v18555,5346,38812,11176,38812,34341c82398,101460,72593,119126,41885,119126,25883,119723,10477,113017,,100902l6160,93929v8953,10389,22021,16307,35725,16205c65380,110134,72111,97091,72111,87363,72111,71158,56794,66713,40665,62408,22682,57467,3404,52286,3404,31229,3404,12509,20257,686,40996,686xe" fillcolor="#928181" stroked="f" strokeweight="0">
                <v:stroke miterlimit="83231f" joinstyle="miter"/>
                <v:path arrowok="t" textboxrect="0,0,82398,119723"/>
              </v:shape>
              <v:shape id="Shape 66" o:spid="_x0000_s1031" style="position:absolute;left:10478;top:3942;width:848;height:1143;visibility:visible;mso-wrap-style:square;v-text-anchor:top" coordsize="84823,114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" path="m,l84823,r,8915l47397,8915r,105322l37427,114237r,-105322l,8915,,xe" fillcolor="#928181" stroked="f" strokeweight="0">
                <v:stroke miterlimit="83231f" joinstyle="miter"/>
                <v:path arrowok="t" textboxrect="0,0,84823,114237"/>
              </v:shape>
              <v:shape id="Shape 67" o:spid="_x0000_s1032" style="position:absolute;left:11823;top:3942;width:735;height:1145;visibility:visible;mso-wrap-style:square;v-text-anchor:top" coordsize="73558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" path="m648,l73558,r,8915l10122,8915r,42368l71691,51283r,8991l10122,60274r,45288l72911,105562r,8916l,114478,648,xe" fillcolor="#928181" stroked="f" strokeweight="0">
                <v:stroke miterlimit="83231f" joinstyle="miter"/>
                <v:path arrowok="t" textboxrect="0,0,73558,114478"/>
              </v:shape>
              <v:shape id="Shape 68" o:spid="_x0000_s1033" style="position:absolute;left:13055;top:3924;width:556;height:1184;visibility:visible;mso-wrap-style:square;v-text-anchor:top" coordsize="55613,1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" path="m55575,r38,8l55613,8923r-38,-8c27788,8915,10287,29985,10287,59220v,29248,17501,50229,45288,50229l55613,109441r,8992l55575,118440c22111,118440,,92685,,59220,,25768,21958,,55575,xe" fillcolor="#928181" stroked="f" strokeweight="0">
                <v:stroke miterlimit="83231f" joinstyle="miter"/>
                <v:path arrowok="t" textboxrect="0,0,55613,118440"/>
              </v:shape>
              <v:shape id="Shape 69" o:spid="_x0000_s1034" style="position:absolute;left:13611;top:3924;width:556;height:1184;visibility:visible;mso-wrap-style:square;v-text-anchor:top" coordsize="55613,11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" path="m,l22775,4529v20358,8795,32838,29528,32838,54684c55613,84368,43133,105102,22775,113896l,118425r,-8992l18773,105649c35439,98282,45326,80844,45326,59213,45326,37581,35261,20101,18639,12712l,8916,,xe" fillcolor="#928181" stroked="f" strokeweight="0">
                <v:stroke miterlimit="83231f" joinstyle="miter"/>
                <v:path arrowok="t" textboxrect="0,0,55613,118425"/>
              </v:shape>
              <v:shape id="Shape 70" o:spid="_x0000_s1035" style="position:absolute;left:14710;top:3942;width:380;height:1145;visibility:visible;mso-wrap-style:square;v-text-anchor:top" coordsize="37954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" path="m,l37954,r,8915l9474,8915r,49099l37954,58014r,8902l9728,66916r,47562l,114478,,xe" fillcolor="#928181" stroked="f" strokeweight="0">
                <v:stroke miterlimit="83231f" joinstyle="miter"/>
                <v:path arrowok="t" textboxrect="0,0,37954,114478"/>
              </v:shape>
              <v:shape id="Shape 71" o:spid="_x0000_s1036" style="position:absolute;left:15090;top:3942;width:383;height:670;visibility:visible;mso-wrap-style:square;v-text-anchor:top" coordsize="38360,6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" path="m,l4908,c23387,,38360,14986,38360,33465v,18478,-14973,33451,-33452,33451l,66916,,58014r3931,c17481,58014,28480,47015,28480,33465,28480,19901,17481,8915,3931,8915l,8915,,xe" fillcolor="#928181" stroked="f" strokeweight="0">
                <v:stroke miterlimit="83231f" joinstyle="miter"/>
                <v:path arrowok="t" textboxrect="0,0,38360,66916"/>
              </v:shape>
              <v:shape id="Shape 72" o:spid="_x0000_s1037" style="position:absolute;left:15738;top:3943;width:530;height:1144;visibility:visible;mso-wrap-style:square;v-text-anchor:top" coordsize="52984,11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" path="m46825,r6159,l52984,9827r-76,-188l25603,77445r27381,l52984,86360r-30543,l10935,114465,,114465,46825,xe" fillcolor="#928181" stroked="f" strokeweight="0">
                <v:stroke miterlimit="83231f" joinstyle="miter"/>
                <v:path arrowok="t" textboxrect="0,0,52984,114465"/>
              </v:shape>
              <v:shape id="Shape 73" o:spid="_x0000_s1038" style="position:absolute;left:16268;top:3943;width:529;height:1144;visibility:visible;mso-wrap-style:square;v-text-anchor:top" coordsize="52908,11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" path="m,l6083,,52908,114465r-10947,l30467,86360,,86360,,77445r27381,l,9827,,xe" fillcolor="#928181" stroked="f" strokeweight="0">
                <v:stroke miterlimit="83231f" joinstyle="miter"/>
                <v:path arrowok="t" textboxrect="0,0,52908,114465"/>
              </v:shape>
              <v:shape id="Shape 74" o:spid="_x0000_s1039" style="position:absolute;left:17065;top:3942;width:848;height:1143;visibility:visible;mso-wrap-style:square;v-text-anchor:top" coordsize="84823,114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" path="m,l84823,r,8915l47397,8915r,105322l37427,114237r,-105322l,8915,,xe" fillcolor="#928181" stroked="f" strokeweight="0">
                <v:stroke miterlimit="83231f" joinstyle="miter"/>
                <v:path arrowok="t" textboxrect="0,0,84823,114237"/>
              </v:shape>
              <v:shape id="Shape 75" o:spid="_x0000_s1040" style="position:absolute;left:18414;top:3943;width:925;height:1144;visibility:visible;mso-wrap-style:square;v-text-anchor:top" coordsize="92520,11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" path="m,l9728,r,51283l82639,51283r,-51131l92520,152r,114313l82639,114465r,-54356l9728,60109r,54356l,114465,,xe" fillcolor="#928181" stroked="f" strokeweight="0">
                <v:stroke miterlimit="83231f" joinstyle="miter"/>
                <v:path arrowok="t" textboxrect="0,0,92520,114465"/>
              </v:shape>
              <v:shape id="Shape 76" o:spid="_x0000_s1041" style="position:absolute;left:19923;top:3942;width:102;height:1145;visibility:visible;mso-wrap-style:square;v-text-anchor:top" coordsize="10211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" path="m,l10211,r,114478l406,114478,,xe" fillcolor="#928181" stroked="f" strokeweight="0">
                <v:stroke miterlimit="83231f" joinstyle="miter"/>
                <v:path arrowok="t" textboxrect="0,0,10211,114478"/>
              </v:shape>
              <v:shape id="Shape 77" o:spid="_x0000_s1042" style="position:absolute;left:20549;top:3921;width:1012;height:1201;visibility:visible;mso-wrap-style:square;v-text-anchor:top" coordsize="101130,12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" path="m59081,330c75527,,91135,7518,101130,20587r-8103,5258c84938,15392,72377,9385,59157,9639v-26569,,-47308,20422,-47308,50318c10325,86131,30315,108585,56490,110109v889,51,1778,76,2667,76c72377,110439,84938,104432,93027,93980r8103,5105c91211,112268,75565,119888,59081,119583,27762,120167,1905,95263,1308,63957v-25,-1473,,-2946,89,-4407c,28258,24244,1765,55524,381v1194,-63,2375,-76,3557,-51xe" fillcolor="#928181" stroked="f" strokeweight="0">
                <v:stroke miterlimit="83231f" joinstyle="miter"/>
                <v:path arrowok="t" textboxrect="0,0,101130,120167"/>
              </v:shape>
              <v:shape id="Shape 78" o:spid="_x0000_s1043" style="position:absolute;left:22806;top:3943;width:1071;height:1144;visibility:visible;mso-wrap-style:square;v-text-anchor:top" coordsize="107099,11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" path="m,l14580,,53543,94945,92354,r14745,l107099,114465r-9969,l97130,12878,55410,114465r-3734,l9792,12878r,101587l,114465,,xe" fillcolor="#928181" stroked="f" strokeweight="0">
                <v:stroke miterlimit="83231f" joinstyle="miter"/>
                <v:path arrowok="t" textboxrect="0,0,107099,114465"/>
              </v:shape>
              <v:shape id="Shape 79" o:spid="_x0000_s1044" style="position:absolute;left:24462;top:3942;width:730;height:1145;visibility:visible;mso-wrap-style:square;v-text-anchor:top" coordsize="72987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" path="m76,l72987,r,8915l10046,8915r,42368l71691,51283r,8991l10046,60274r,45288l72911,105562r,8916l,114478,76,xe" fillcolor="#928181" stroked="f" strokeweight="0">
                <v:stroke miterlimit="83231f" joinstyle="miter"/>
                <v:path arrowok="t" textboxrect="0,0,72987,114478"/>
              </v:shape>
              <v:shape id="Shape 80" o:spid="_x0000_s1045" style="position:absolute;left:25731;top:3942;width:477;height:1146;visibility:visible;mso-wrap-style:square;v-text-anchor:top" coordsize="47647,114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" path="m,l36538,,47647,1813r,9112l36538,8674r-26810,l9728,105562r26810,-241l47647,102863r,9972l40843,114478v-1435,51,-2870,51,-4305,l,114478,,xe" fillcolor="#928181" stroked="f" strokeweight="0">
                <v:stroke miterlimit="83231f" joinstyle="miter"/>
                <v:path arrowok="t" textboxrect="0,0,47647,114529"/>
              </v:shape>
              <v:shape id="Shape 81" o:spid="_x0000_s1046" style="position:absolute;left:26208;top:3961;width:491;height:1110;visibility:visible;mso-wrap-style:square;v-text-anchor:top" coordsize="49171,111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" path="m,l11340,1850c32210,9767,47391,29560,48276,53267v895,23718,-12754,44599,-32970,54061l,111023r,-9973l8699,99125c26796,90962,38945,72451,37850,52467,36821,33912,24562,17680,7422,10616l,9112,,xe" fillcolor="#928181" stroked="f" strokeweight="0">
                <v:stroke miterlimit="83231f" joinstyle="miter"/>
                <v:path arrowok="t" textboxrect="0,0,49171,111023"/>
              </v:shape>
              <v:shape id="Shape 1610" o:spid="_x0000_s1047" style="position:absolute;left:27219;top:3943;width:98;height:1144;visibility:visible;mso-wrap-style:square;v-text-anchor:top" coordsize="9728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" path="m,l9728,r,114478l,114478,,e" fillcolor="#928181" stroked="f" strokeweight="0">
                <v:stroke miterlimit="83231f" joinstyle="miter"/>
                <v:path arrowok="t" textboxrect="0,0,9728,114478"/>
              </v:shape>
              <v:shape id="Shape 83" o:spid="_x0000_s1048" style="position:absolute;left:27845;top:3921;width:1012;height:1201;visibility:visible;mso-wrap-style:square;v-text-anchor:top" coordsize="101130,120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" path="m59080,318c75514,,91122,7518,101130,20574r-8103,5258c84963,15392,72428,9373,59245,9627,31483,11570,10541,35636,12471,63398v1740,25070,21692,45035,46774,46775c72428,110427,84963,104419,93027,93967r8103,5106c91211,112255,75565,119875,59080,119571,27762,120155,1905,95250,1308,63945v-26,-1474,,-2947,89,-4407c,28245,24244,1753,55524,368v1194,-63,2375,-76,3556,-50xe" fillcolor="#928181" stroked="f" strokeweight="0">
                <v:stroke miterlimit="83231f" joinstyle="miter"/>
                <v:path arrowok="t" textboxrect="0,0,101130,120155"/>
              </v:shape>
              <v:shape id="Shape 1611" o:spid="_x0000_s1049" style="position:absolute;left:29357;top:3943;width:98;height:1144;visibility:visible;mso-wrap-style:square;v-text-anchor:top" coordsize="9804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" path="m,l9804,r,114478l,114478,,e" fillcolor="#928181" stroked="f" strokeweight="0">
                <v:stroke miterlimit="83231f" joinstyle="miter"/>
                <v:path arrowok="t" textboxrect="0,0,9804,114478"/>
              </v:shape>
              <v:shape id="Shape 85" o:spid="_x0000_s1050" style="position:absolute;left:30040;top:3942;width:915;height:1145;visibility:visible;mso-wrap-style:square;v-text-anchor:top" coordsize="91542,11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" path="m,l9970,,81750,97218,81750,r9792,l91542,114465r-9640,l9804,15634r,98831l,114465,,xe" fillcolor="#928181" stroked="f" strokeweight="0">
                <v:stroke miterlimit="83231f" joinstyle="miter"/>
                <v:path arrowok="t" textboxrect="0,0,91542,114465"/>
              </v:shape>
              <v:shape id="Shape 86" o:spid="_x0000_s1051" style="position:absolute;left:31540;top:3942;width:731;height:1145;visibility:visible;mso-wrap-style:square;v-text-anchor:top" coordsize="73076,114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" path="m,l72911,r,8915l10046,8915r,42368l71856,51283r,8991l10211,60274r,45288l73076,105562r,8916l165,114478,,xe" fillcolor="#928181" stroked="f" strokeweight="0">
                <v:stroke miterlimit="83231f" joinstyle="miter"/>
                <v:path arrowok="t" textboxrect="0,0,73076,114478"/>
              </v:shape>
              <v:shape id="Shape 87" o:spid="_x0000_s1052" style="position:absolute;left:6321;top:1238;width:2105;height:1944;visibility:visible;mso-wrap-style:square;v-text-anchor:top" coordsize="210452,194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" path="m2273,c14262,889,29413,889,34684,889,39065,902,43459,610,47803,v5753,14580,39459,52337,48615,62865l124117,94056v19685,21959,33706,37999,47155,51689l171437,145745v1207,-3873,1601,-7963,1131,-11989l172568,72581v,-13437,,-50546,-5677,-59132c165113,10859,160579,9157,149149,7696r-4852,-571c142265,5423,142596,889,144856,v13132,559,22847,889,33706,889c190881,889,198323,889,208051,v2121,1778,2401,4953,610,7074c208648,7087,208636,7112,208623,7125r-4051,571c195415,9157,189738,11417,188366,13691v-4864,10287,-4292,45770,-4292,58890l184556,140881v,8585,,42609,813,50064c184467,193104,182258,194399,179934,194107v-3404,-4864,-11659,-14910,-36538,-43180l77051,75502c69355,66586,49911,43091,43917,36855r-572,c42075,42990,41580,49251,41885,55486r,62307c41885,131166,41885,168351,47079,176936v1702,3150,7366,4852,14579,5423l70485,183248v1740,2147,1499,5284,-559,7138c57036,189814,47079,189484,36462,189484v-11989,,-19685,,-29731,902c4750,188493,4496,185420,6160,183248r8102,-889c20904,181470,25451,179768,26899,176606v3975,-10287,3733,-45123,3733,-58813l30632,35154c31560,27711,29261,20218,24308,14580,19253,10503,13056,8090,6566,7696l1702,7125c,5423,,1130,2273,xe" fillcolor="#564b4b" stroked="f" strokeweight="0">
                <v:stroke miterlimit="83231f" joinstyle="miter"/>
                <v:path arrowok="t" textboxrect="0,0,210452,194399"/>
              </v:shape>
              <v:shape id="Shape 88" o:spid="_x0000_s1053" style="position:absolute;left:8620;top:1201;width:1017;height:1976;visibility:visible;mso-wrap-style:square;v-text-anchor:top" coordsize="101643,19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" path="m97854,r3789,19l101643,9582,98082,8928v-29731,,-68288,20257,-68288,82880c29794,128813,45546,175492,87200,186584r14443,1812l101643,197612,60285,189949c22747,174758,1194,139551,1194,100965,,46393,43282,1194,97854,xe" fillcolor="#564b4b" stroked="f" strokeweight="0">
                <v:stroke miterlimit="83231f" joinstyle="miter"/>
                <v:path arrowok="t" textboxrect="0,0,101643,197612"/>
              </v:shape>
              <v:shape id="Shape 89" o:spid="_x0000_s1054" style="position:absolute;left:9637;top:1201;width:1019;height:1979;visibility:visible;mso-wrap-style:square;v-text-anchor:top" coordsize="101900,197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" path="m,l1303,6v66028,,99162,47714,99162,98019c101900,151695,59571,196374,5888,197822v-1524,38,-3061,51,-4585,12l,197593r,-9216l5024,189008v25708,-57,50452,-14430,61217,-45536l71849,106804,67759,71730c61448,46078,47525,23567,23679,13915l,9564,,xe" fillcolor="#564b4b" stroked="f" strokeweight="0">
                <v:stroke miterlimit="83231f" joinstyle="miter"/>
                <v:path arrowok="t" textboxrect="0,0,101900,197873"/>
              </v:shape>
              <v:shape id="Shape 90" o:spid="_x0000_s1055" style="position:absolute;left:10893;top:1201;width:1016;height:1975;visibility:visible;mso-wrap-style:square;v-text-anchor:top" coordsize="101598,197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" path="m97854,r3744,18l101598,9574,98082,8928v-29731,,-68377,20257,-68377,82880c29705,128813,45457,175492,87171,186584r14427,1808l101598,197574,60323,189949c22704,174758,1194,139551,1194,100965,,46393,43282,1181,97854,xe" fillcolor="#564b4b" stroked="f" strokeweight="0">
                <v:stroke miterlimit="83231f" joinstyle="miter"/>
                <v:path arrowok="t" textboxrect="0,0,101598,197574"/>
              </v:shape>
              <v:shape id="Shape 91" o:spid="_x0000_s1056" style="position:absolute;left:11909;top:1201;width:1021;height:1979;visibility:visible;mso-wrap-style:square;v-text-anchor:top" coordsize="102110,197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" path="m,l1513,7v66027,,99161,47714,99161,98019c102110,151696,59768,196375,6097,197822v-1523,39,-3060,51,-4584,13l,197556r,-9183l5069,189009v25708,-57,50451,-14431,61216,-45536l71893,106804,67803,71730c61493,46078,47569,23568,23723,13916l,9556,,xe" fillcolor="#564b4b" stroked="f" strokeweight="0">
                <v:stroke miterlimit="83231f" joinstyle="miter"/>
                <v:path arrowok="t" textboxrect="0,0,102110,197873"/>
              </v:shape>
              <v:shape id="Shape 92" o:spid="_x0000_s1057" style="position:absolute;left:13147;top:1238;width:819;height:1905;visibility:visible;mso-wrap-style:square;v-text-anchor:top" coordsize="81952,190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" path="m68504,l81952,768r,10093l68428,8420v-17666,,-18555,1219,-18555,9157l49873,84493v-394,3162,-89,6375,889,9398c51575,94780,55867,95352,70447,95352r11505,-999l81952,112660r-7701,-6686c70723,104378,66739,103791,62751,104419v-12878,,-13450,,-13450,6236l49301,146710v,29972,572,33465,17184,35725l72479,183324v1549,2210,1308,5208,-572,7138c59030,189890,49301,189573,37884,189573v-11430,,-22276,,-35725,889c241,188544,,185522,1588,183324r7124,-889c24917,180416,25895,176682,25895,146710l26454,43980v,-27127,-889,-32398,-12547,-33376l4750,9474c2756,7671,2604,4597,4407,2604v101,-115,216,-229,343,-343c20955,889,40475,,68504,xe" fillcolor="#564b4b" stroked="f" strokeweight="0">
                <v:stroke miterlimit="83231f" joinstyle="miter"/>
                <v:path arrowok="t" textboxrect="0,0,81952,190462"/>
              </v:shape>
              <v:shape id="Shape 93" o:spid="_x0000_s1058" style="position:absolute;left:13966;top:1246;width:1023;height:1921;visibility:visible;mso-wrap-style:square;v-text-anchor:top" coordsize="102287,19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" path="m,l10933,624v8010,1443,15846,3853,23333,7193c49430,15259,58739,30969,58002,47835v,27140,-21463,41961,-35725,47714c20829,97251,22277,100172,23738,102445v22847,36855,37998,59703,57442,75984c86704,183166,93600,185998,100865,186532v1092,698,1422,2146,723,3238c101411,190062,101157,190316,100865,190507v-4090,1092,-8319,1587,-12561,1448c64009,191955,49417,184830,29084,155988,21629,145371,9971,125686,1055,112808l,111892,,93585r3845,-333c8824,91993,13603,89935,17984,87129,25681,81134,32246,70923,32246,51721,32246,34776,24360,18460,7022,11361l,10093,,xe" fillcolor="#564b4b" stroked="f" strokeweight="0">
                <v:stroke miterlimit="83231f" joinstyle="miter"/>
                <v:path arrowok="t" textboxrect="0,0,102287,192094"/>
              </v:shape>
              <v:shape id="Shape 94" o:spid="_x0000_s1059" style="position:absolute;left:14999;top:1235;width:1096;height:1922;visibility:visible;mso-wrap-style:square;v-text-anchor:top" coordsize="109658,192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" path="m77661,464c88310,,98958,495,109479,1932r179,41l109658,13261r-4099,-1304c97974,10439,89541,9608,80175,9608v-9614,-813,-19291,571,-28283,4051c49632,15361,49060,22498,49060,35376r,105156c49060,155683,49873,164840,54737,171647v6312,8903,17170,11747,35154,11747l109658,179824r,10111l84544,192221v-18313,,-36614,-2273,-46584,-2273c25895,189948,15596,189948,2235,190837,254,188957,,185884,1664,183712r6566,-889c24435,180550,25324,177070,25324,147098l25565,38449v,-20002,-1371,-25997,-13360,-27698l5880,9938c3607,8477,3289,3867,5880,2724,30188,1353,53353,464,77661,464xe" fillcolor="#564b4b" stroked="f" strokeweight="0">
                <v:stroke miterlimit="83231f" joinstyle="miter"/>
                <v:path arrowok="t" textboxrect="0,0,109658,192221"/>
              </v:shape>
              <v:shape id="Shape 95" o:spid="_x0000_s1060" style="position:absolute;left:16095;top:1255;width:904;height:1880;visibility:visible;mso-wrap-style:square;v-text-anchor:top" coordsize="90341,18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" path="m,l30867,7076c66745,19242,90341,53558,88868,91404v851,35572,-18504,68554,-49987,85153c28924,181377,18456,184961,7712,187260l,187962,,177851r16203,-2926c46611,162240,60598,131920,60598,92305v,-23574,-8522,-59414,-44395,-75861l,11288,,xe" fillcolor="#564b4b" stroked="f" strokeweight="0">
                <v:stroke miterlimit="83231f" joinstyle="miter"/>
                <v:path arrowok="t" textboxrect="0,0,90341,187962"/>
              </v:shape>
              <v:shape id="Shape 96" o:spid="_x0000_s1061" style="position:absolute;left:17039;top:1280;width:914;height:1862;visibility:visible;mso-wrap-style:square;v-text-anchor:top" coordsize="91403,186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" path="m91403,r,29723l85611,43903,67627,93649v-2273,6566,-2019,6807,5995,6807l91403,100456r,11418l69405,111874v-7124,,-8826,889,-10845,6883l48590,148818v-2984,7620,-5105,15558,-6324,23660c42266,175958,43726,177660,50368,178231r9487,889c61697,180809,61824,183679,60122,185534v-242,266,-534,508,-838,711c51829,185686,43078,185686,29553,185356v-9487,,-19774,571,-27470,889c228,184302,,181330,1524,179120r9474,-889c19113,177711,25984,172072,28092,164210v5182,-13119,13208,-31673,25197,-63754l82448,23329c85763,17068,87439,10071,87313,2997l91403,xe" fillcolor="#564b4b" stroked="f" strokeweight="0">
                <v:stroke miterlimit="83231f" joinstyle="miter"/>
                <v:path arrowok="t" textboxrect="0,0,91403,186245"/>
              </v:shape>
              <v:shape id="Shape 97" o:spid="_x0000_s1062" style="position:absolute;left:17953;top:1199;width:1011;height:1943;visibility:visible;mso-wrap-style:square;v-text-anchor:top" coordsize="101142,1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" path="m10731,229c12598,,14376,1067,15036,2819v3721,12561,8090,25680,12548,38316l66801,156020v8103,24307,11989,28841,24295,30302l99199,187211v1943,1371,1384,5994,,7124c87451,193777,77495,193446,64617,193446v-12891,,-24308,572,-32893,889c29616,192748,29197,189751,30784,187643v114,-153,241,-293,368,-432l39255,186322v5994,-572,10046,-2274,10046,-5106c48729,176022,47485,170929,45567,166065l32930,127178v-2019,-6325,-3149,-7214,-11747,-7214l,119964,,108547r17386,c25476,108547,26288,107417,23698,99720l8229,53137c6362,47028,4165,41021,1663,35141r-572,l,37813,,8090,10731,229xe" fillcolor="#564b4b" stroked="f" strokeweight="0">
                <v:stroke miterlimit="83231f" joinstyle="miter"/>
                <v:path arrowok="t" textboxrect="0,0,101142,194335"/>
              </v:shape>
              <v:shape id="Shape 98" o:spid="_x0000_s1063" style="position:absolute;left:19735;top:1250;width:1760;height:1934;visibility:visible;mso-wrap-style:square;v-text-anchor:top" coordsize="176022,1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" path="m110071,838v16561,318,33032,2553,49098,6642c161760,8395,164516,8776,167272,8611v,6400,1612,23825,3886,40513c169126,51130,165938,51371,163627,49682,159487,30810,147015,9182,106909,9182v-42368,,-78423,26899,-78423,84328c28486,150952,65354,183921,110795,183921v25946,915,49466,-15176,58013,-39687c171183,142875,174180,143345,176022,145364v-1943,13399,-6452,26302,-13297,37999c159423,183998,156159,184925,153009,186118v-14249,4128,-28994,6274,-43827,6401c84811,193370,60744,186906,40081,173965,14834,156870,,128118,698,97650,254,69240,12928,42227,35052,24409,56680,8318,83121,,110071,838xe" fillcolor="#564b4b" stroked="f" strokeweight="0">
                <v:stroke miterlimit="83231f" joinstyle="miter"/>
                <v:path arrowok="t" textboxrect="0,0,176022,193370"/>
              </v:shape>
              <v:shape id="Shape 99" o:spid="_x0000_s1064" style="position:absolute;left:21715;top:1258;width:990;height:1922;visibility:visible;mso-wrap-style:square;v-text-anchor:top" coordsize="98971,19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" path="m94856,r4115,21l98971,9484,95491,8611v-28841,,-66268,19685,-66268,80441c29223,125001,44479,170246,84928,180995r14043,1759l98971,192184,58608,184454c22246,169548,1194,135401,1194,97968,,45047,41935,1194,94856,xe" fillcolor="#564b4b" stroked="f" strokeweight="0">
                <v:stroke miterlimit="83231f" joinstyle="miter"/>
                <v:path arrowok="t" textboxrect="0,0,98971,192184"/>
              </v:shape>
              <v:shape id="Shape 100" o:spid="_x0000_s1065" style="position:absolute;left:22705;top:1258;width:985;height:1924;visibility:visible;mso-wrap-style:square;v-text-anchor:top" coordsize="98527,192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" path="m,l889,5v64084,,96253,46342,96253,95110c98527,147401,57277,190911,4991,192308v-1372,38,-2730,38,-4102,25l,192163r,-9430l4864,183342v33211,,64884,-24956,64884,-79642l69431,103700c69431,69429,58037,33065,30126,17025l,9463,,xe" fillcolor="#564b4b" stroked="f" strokeweight="0">
                <v:stroke miterlimit="83231f" joinstyle="miter"/>
                <v:path arrowok="t" textboxrect="0,0,98527,192346"/>
              </v:shape>
              <v:shape id="Shape 101" o:spid="_x0000_s1066" style="position:absolute;left:23954;top:1295;width:1444;height:1847;visibility:visible;mso-wrap-style:square;v-text-anchor:top" coordsize="144450,18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" path="m2184,c17742,483,27140,813,38240,813v11099,,20243,,34099,-813c74041,813,74613,5753,72911,6883r-6642,572c50063,8826,49339,13284,49339,42367r,96571c49339,156350,50140,163246,55169,168834v3073,3073,8102,6401,30213,6401c108966,175235,114795,174092,119253,171666v8547,-7264,14884,-16777,18301,-27470c139179,142824,144450,144196,144450,145821v-2706,13297,-6604,26302,-11672,38888c118682,184137,92265,183820,63754,183820r-25514,c26568,183820,17742,183820,2184,184709,381,182804,152,179908,1613,177736r8102,-800c25921,175235,25921,171336,25921,142253r647,-99886c26568,13284,26086,8826,8585,7455l1613,6883c,5753,559,813,2184,xe" fillcolor="#564b4b" stroked="f" strokeweight="0">
                <v:stroke miterlimit="83231f" joinstyle="miter"/>
                <v:path arrowok="t" textboxrect="0,0,144450,184709"/>
              </v:shape>
              <v:shape id="Shape 102" o:spid="_x0000_s1067" style="position:absolute;left:25547;top:1295;width:1443;height:1847;visibility:visible;mso-wrap-style:square;v-text-anchor:top" coordsize="144361,18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" path="m2095,c17653,483,27051,813,38151,813v11099,,20243,,34099,-813c74066,1854,74307,4750,72822,6883r-6642,572c49974,8826,49250,13284,49250,42367r,96571c49250,156350,50050,163246,55080,168834v2997,3073,8103,6401,30213,6401c108877,175235,114706,174092,119164,171666v8534,-7252,14859,-16777,18225,-27470c139090,142824,144361,144196,144361,145821v-2705,13297,-6604,26302,-11671,38888c118592,184137,92177,183820,63665,183820r-25514,c26479,183820,17653,183820,2095,184709,241,182829,,179896,1524,177736r8103,-800c25832,175235,26238,171336,26238,142253r241,-99886c26479,13284,25908,8826,8496,7455l1524,6883c38,4750,279,1854,2095,xe" fillcolor="#564b4b" stroked="f" strokeweight="0">
                <v:stroke miterlimit="83231f" joinstyle="miter"/>
                <v:path arrowok="t" textboxrect="0,0,144361,184709"/>
              </v:shape>
              <v:shape id="Shape 103" o:spid="_x0000_s1068" style="position:absolute;left:27123;top:1295;width:1516;height:1848;visibility:visible;mso-wrap-style:square;v-text-anchor:top" coordsize="1516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" path="m7239,c19139,483,28626,813,39637,813r52667,c110046,813,126403,813,129731,v2184,12192,3670,24498,4457,36855c132283,38659,129388,38887,127216,37427,123089,24384,120574,14656,106147,11100,97270,9576,88252,9004,79261,9398r-20180,c50978,9398,50978,9957,50978,20498r,55486c50978,83680,51791,83680,60135,83680r16205,c84239,84061,92139,83515,99911,82067v3328,-1143,5271,-2756,6642,-9728l108826,60998v2058,-1829,5157,-1829,7214,c116040,67640,114897,78499,114897,89027v,10541,1143,20498,1143,26657c113957,117437,110909,117437,108826,115684r-2832,-10287c105588,100444,102172,96253,97396,94869,90348,93612,83172,93154,76010,93485r-16193,c51715,93485,50660,93485,50660,101016r,39052c50660,154813,51473,164376,55918,168910v3328,3327,9157,6401,33541,6401c110846,175311,118872,174180,124943,171183v8661,-7226,15417,-16459,19685,-26898c147091,142888,150203,143751,151587,146202v,13,13,13,13,26c148489,159398,144323,172288,139129,184785v-24956,-559,-49670,-889,-74371,-889l39802,183896v-11913,,-21310,,-37668,889c241,182931,,179959,1562,177825r9157,-812c26518,175641,27889,171425,27889,142342r165,-99975c28054,13526,27483,9398,11125,7455l6668,6883c5042,5753,5614,813,7239,xe" fillcolor="#564b4b" stroked="f" strokeweight="0">
                <v:stroke miterlimit="83231f" joinstyle="miter"/>
                <v:path arrowok="t" textboxrect="0,0,151600,184785"/>
              </v:shape>
              <v:shape id="Shape 104" o:spid="_x0000_s1069" style="position:absolute;left:28852;top:1259;width:1848;height:1919;visibility:visible;mso-wrap-style:square;v-text-anchor:top" coordsize="184810,19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" path="m113221,v11861,140,23673,1524,35242,4127c154064,5664,159830,6502,165634,6642v520,13576,1930,27102,4216,40500c169037,49327,164021,49581,162319,47955,154623,17983,133795,8585,105601,8585v-53785,,-77369,38240,-77369,79883c28232,141694,55613,183579,111443,183579v17170,,27381,-3658,30454,-8103c144259,170421,145212,164821,144653,159271r,-11100c144653,124917,143840,123215,126670,121272r-12878,-1536c111862,117996,111709,115024,113462,113093v102,-114,216,-228,330,-330c121882,113335,137122,113652,153480,113652v10782,,20256,,29413,-889c184810,114694,184810,117805,182893,119736r-4458,558c166777,121679,166522,129451,166522,143548r572,15558c167094,170205,168796,176848,173736,178791v915,914,915,2400,,3327c169126,182448,164554,183286,160122,184620v-16218,4331,-32881,6744,-49657,7214c77496,191834,47270,182677,25883,161049,9246,144361,38,121666,369,98107,,73825,8928,50317,25324,32398,43955,12954,71412,,113221,xe" fillcolor="#564b4b" stroked="f" strokeweight="0">
                <v:stroke miterlimit="83231f" joinstyle="miter"/>
                <v:path arrowok="t" textboxrect="0,0,184810,191834"/>
              </v:shape>
              <v:shape id="Shape 105" o:spid="_x0000_s1070" style="position:absolute;left:30935;top:1295;width:1516;height:1842;visibility:visible;mso-wrap-style:square;v-text-anchor:top" coordsize="151587,1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" path="m6820,c18720,483,28207,813,39217,813r52667,c109626,813,125984,813,129311,v2185,12179,3645,24498,4369,36855c131800,38646,128943,38875,126797,37427,122669,24384,120155,14656,105727,11100,96850,9576,87833,9004,78842,9398r-20181,c50559,9398,50559,9957,50559,20498r,55486c50559,83680,51448,83680,59715,83680r16206,c83820,84061,91719,83515,99492,82067v3327,-1143,5270,-2756,6642,-9728l108331,60998v1448,-1702,6147,-1702,7201,c115532,67640,114478,78499,114478,89027v,10541,1054,20498,1054,26657c114478,117551,109779,117551,108331,115684r-2439,-10858c105486,99873,102070,95694,97307,94297,90246,93053,83083,92583,75921,92926r-16206,c51613,92926,50559,92926,50559,100457r,39040c50559,154241,51448,163805,55829,168338v3404,3328,9157,6401,33617,6401c110757,174739,118859,173609,124930,170612v8661,-7227,15418,-16459,19685,-26899c147066,142329,150190,143193,151574,145644v,,13,12,13,12c148488,158839,144285,171742,139027,184226v-24956,-571,-49581,-889,-74283,-889l39789,183337v-11912,,-21387,,-37757,889c203,182321,,179388,1550,177254r9156,-813c26505,175069,27877,170853,27877,141770l27635,42367c27635,13526,27063,9398,10706,7455l6248,6883c4763,4750,5004,1854,6820,xe" fillcolor="#564b4b" stroked="f" strokeweight="0">
                <v:stroke miterlimit="83231f" joinstyle="miter"/>
                <v:path arrowok="t" textboxrect="0,0,151587,184226"/>
              </v:shape>
              <v:shape id="Shape 106" o:spid="_x0000_s1071" style="position:absolute;left:6495;top:3900;width:208;height:411;visibility:visible;mso-wrap-style:square;v-text-anchor:top" coordsize="20803,41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" path="m20803,r,3483l12456,5530c9547,7665,7455,10910,6871,14758v-216,1422,-216,2857,,4267c5690,26721,10973,33909,18669,35090r2134,-523l20803,41118,6239,35332c2461,31661,83,26550,,20866v,-609,13,-1232,63,-1841c419,13285,3067,8233,7061,4707l20803,xe" fillcolor="#928181" stroked="f" strokeweight="0">
                <v:stroke miterlimit="83231f" joinstyle="miter"/>
                <v:path arrowok="t" textboxrect="0,0,20803,41118"/>
              </v:shape>
              <v:shape id="Shape 107" o:spid="_x0000_s1072" style="position:absolute;left:6703;top:3895;width:216;height:416;visibility:visible;mso-wrap-style:square;v-text-anchor:top" coordsize="21539,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" path="m1334,c12814,711,21539,10592,20815,22073,20130,33033,11062,41580,76,41605l,41575,,35024,8342,32977v2907,-2135,4999,-5380,5590,-9228c14148,22327,14148,20891,13932,19482,15113,11786,9830,4597,2134,3416l,3939,,457,1334,xe" fillcolor="#928181" stroked="f" strokeweight="0">
                <v:stroke miterlimit="83231f" joinstyle="miter"/>
                <v:path arrowok="t" textboxrect="0,0,21539,41605"/>
              </v:shape>
              <v:shape id="Shape 108" o:spid="_x0000_s1073" style="position:absolute;left:6982;top:3711;width:255;height:588;visibility:visible;mso-wrap-style:square;v-text-anchor:top" coordsize="25514,5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" path="m19113,114c21349,,23559,508,25514,1562l23813,6426c22695,5753,21399,5423,20091,5461v-4216,,-6565,2908,-6565,8103l13526,16802r8509,l22035,22466r-8509,l13526,58763r-6566,l6883,22631,,22631,,16954r6960,l6960,13716c6071,7163,10655,1118,17221,216v622,-89,1258,-127,1892,-102xe" fillcolor="#928181" stroked="f" strokeweight="0">
                <v:stroke miterlimit="83231f" joinstyle="miter"/>
                <v:path arrowok="t" textboxrect="0,0,25514,58763"/>
              </v:shape>
              <v:shape id="Shape 109" o:spid="_x0000_s1074" style="position:absolute;width:4909;height:6008;visibility:visible;mso-wrap-style:square;v-text-anchor:top" coordsize="490944,60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" path="m365214,l490944,84010r,428486c490906,561289,451358,600837,402565,600875r-314173,c39599,600837,51,561289,,512496l,82639,155473,10859,273431,81343v2121,1258,2845,4001,1613,6147c273748,89586,271043,90297,268884,89116l154826,20980,8992,88392r,424421c9081,556628,44577,592125,88392,592214r314173,c446367,592125,481863,556628,481952,512813r,-423697l364401,10122,253175,58331r-9487,-5677l365214,xe" fillcolor="#564b4b" stroked="f" strokeweight="0">
                <v:stroke miterlimit="83231f" joinstyle="miter"/>
                <v:path arrowok="t" textboxrect="0,0,490944,600875"/>
              </v:shape>
              <v:shape id="Shape 110" o:spid="_x0000_s1075" style="position:absolute;left:2246;top:1232;width:342;height:4234;visibility:visible;mso-wrap-style:square;v-text-anchor:top" coordsize="34239,42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" path="m31839,v229,25,444,76,648,152c33655,610,34239,1918,33782,3086v-2718,7379,-4407,15088,-5017,22924c28765,35649,26822,108395,26822,109131l23825,212103v-1867,69215,-3721,138442,-5588,207657c18097,419926,17945,420091,17793,420256v-3175,3162,-8306,3149,-11468,-13l1702,244183,,184633,,20257c102,14453,3493,9195,8750,6731,12052,5093,15469,3683,18961,2527,23063,902,27432,51,31839,xe" fillcolor="#b8674b" stroked="f" strokeweight="0">
                <v:stroke miterlimit="83231f" joinstyle="miter"/>
                <v:path arrowok="t" textboxrect="0,0,34239,423418"/>
              </v:shape>
              <v:shape id="Shape 111" o:spid="_x0000_s1076" style="position:absolute;left:1912;top:1636;width:1551;height:1063;visibility:visible;mso-wrap-style:square;v-text-anchor:top" coordsize="155131,1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" path="m69545,114v3213,254,6401,686,9563,1296c83249,2108,87325,3073,91338,4331v2833,673,5550,1740,8103,3149c102679,9538,106388,10770,110211,11049v6299,241,12268,2807,16776,7214c131763,22631,136055,27496,140754,31864v3137,2934,6464,5639,9970,8103c150774,40005,150838,40043,150889,40068v3200,1906,4242,6033,2349,9221c149949,54915,143358,57709,137033,56172,126251,53175,115405,49936,104623,46609v-1944,-635,-3823,-1473,-5588,-2502c96596,42786,94729,40627,93764,38024,92748,35966,91135,34239,89154,33083,84874,29934,79451,28753,74244,29845r-2921,648l61443,33007r-889,c50343,35319,41237,41034,34709,49213v-787,1142,-1232,2489,-1295,3886l33414,106324v-369,-203,-712,-419,-1054,-647c19799,97180,9931,85255,3924,71323,,59614,787,46825,6109,35674,9906,25387,16675,16446,25552,9995,28080,8217,30798,6731,33655,5537,39357,3340,45276,1765,51321,838r2667,c59157,254,64351,,69545,114xe" fillcolor="#564b4b" stroked="f" strokeweight="0">
                <v:stroke miterlimit="83231f" joinstyle="miter"/>
                <v:path arrowok="t" textboxrect="0,0,155131,106324"/>
              </v:shape>
              <v:shape id="Shape 112" o:spid="_x0000_s1077" style="position:absolute;left:1907;top:2326;width:946;height:1755;visibility:visible;mso-wrap-style:square;v-text-anchor:top" coordsize="94678,175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" path="m60846,r8826,7290c80988,16256,88621,29045,91135,43256,94678,61036,88836,79400,75667,91859v-4191,4115,-8776,7811,-13691,11024c52222,108775,43802,116637,37262,125971v-927,1448,-1410,3137,-1372,4864c36538,145745,35966,160642,36538,175476v-3162,-1867,-6401,-4699,-8103,-5753c18275,162458,10528,152336,6160,140640,,123838,3886,105004,16205,92024,22708,85090,29870,78791,37592,73228l51359,61887v724,-686,1397,-1422,2032,-2184c57607,54978,59817,48781,59550,42443,59703,28270,60846,14173,60846,xe" fillcolor="#564b4b" stroked="f" strokeweight="0">
                <v:stroke miterlimit="83231f" joinstyle="miter"/>
                <v:path arrowok="t" textboxrect="0,0,94678,175476"/>
              </v:shape>
              <v:shape id="Shape 113" o:spid="_x0000_s1078" style="position:absolute;left:1622;top:3755;width:1093;height:1632;visibility:visible;mso-wrap-style:square;v-text-anchor:top" coordsize="109296,16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" path="m84988,r8662,8103c99327,14211,103543,21514,105969,29489v3327,12091,317,25057,-8027,34430c95110,67564,91554,70802,88392,74295r-9157,8103l70320,88392r-9068,5905c47054,100063,34582,109372,25032,121361,16167,133820,10185,148095,7531,163157r-559,c6160,159842,5105,156515,4623,153111,,118402,16878,84341,47320,66993v3747,-2121,7341,-4509,10770,-7125l66916,51765v2439,-2832,5271,-6477,6490,-8102c74613,42050,75667,40259,76810,38557v4114,-5397,6616,-11862,7201,-18631c84176,13284,84988,6642,84988,xe" fillcolor="#564b4b" stroked="f" strokeweight="0">
                <v:stroke miterlimit="83231f" joinstyle="miter"/>
                <v:path arrowok="t" textboxrect="0,0,109296,163157"/>
              </v:shape>
              <v:shape id="Shape 114" o:spid="_x0000_s1079" style="position:absolute;left:2534;top:1235;width:1733;height:4183;visibility:visible;mso-wrap-style:square;v-text-anchor:top" coordsize="173291,418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" path="m110820,r28766,c139611,,139636,,139662,v18567,,33629,15049,33629,33617l173291,384658v,18605,-15087,33693,-33705,33693l118847,418351,22200,293599v-39,-4687,-559,-9360,-1537,-13945c18148,271247,13678,263563,7620,257213l,249123,318,218084r1384,-889c6921,214020,11773,210299,16205,206096v2705,-2731,5144,-5715,7290,-8903l110820,309232,110820,xe" fillcolor="#b8674b" stroked="f" strokeweight="0">
                <v:stroke miterlimit="83231f" joinstyle="miter"/>
                <v:path arrowok="t" textboxrect="0,0,173291,418351"/>
              </v:shape>
              <w10:wrap type="topAndBottom" anchorx="page" anchory="page"/>
            </v:group>
          </w:pict>
        </mc:Fallback>
      </mc:AlternateContent>
    </w: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65A2FB2C" wp14:editId="50CD4A2A">
              <wp:simplePos x="0" y="0"/>
              <wp:positionH relativeFrom="page">
                <wp:posOffset>635</wp:posOffset>
              </wp:positionH>
              <wp:positionV relativeFrom="page">
                <wp:posOffset>3810</wp:posOffset>
              </wp:positionV>
              <wp:extent cx="7772400" cy="227965"/>
              <wp:effectExtent l="0" t="0" r="0" b="635"/>
              <wp:wrapTopAndBottom/>
              <wp:docPr id="1450" name="Group 1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227965"/>
                        <a:chOff x="0" y="0"/>
                        <a:chExt cx="7772400" cy="228550"/>
                      </a:xfrm>
                    </wpg:grpSpPr>
                    <wps:wsp>
                      <wps:cNvPr id="60" name="Shape 60"/>
                      <wps:cNvSpPr/>
                      <wps:spPr>
                        <a:xfrm>
                          <a:off x="0" y="1"/>
                          <a:ext cx="3716338" cy="228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6338" h="228549">
                              <a:moveTo>
                                <a:pt x="0" y="0"/>
                              </a:moveTo>
                              <a:lnTo>
                                <a:pt x="3392551" y="0"/>
                              </a:lnTo>
                              <a:cubicBezTo>
                                <a:pt x="3500476" y="76175"/>
                                <a:pt x="3608413" y="152362"/>
                                <a:pt x="3716338" y="228549"/>
                              </a:cubicBezTo>
                              <a:lnTo>
                                <a:pt x="0" y="2285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282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3502204" y="0"/>
                          <a:ext cx="4270196" cy="2285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70196" h="228549">
                              <a:moveTo>
                                <a:pt x="0" y="0"/>
                              </a:moveTo>
                              <a:lnTo>
                                <a:pt x="4270196" y="0"/>
                              </a:lnTo>
                              <a:lnTo>
                                <a:pt x="4270196" y="228549"/>
                              </a:lnTo>
                              <a:lnTo>
                                <a:pt x="323786" y="228549"/>
                              </a:lnTo>
                              <a:cubicBezTo>
                                <a:pt x="215862" y="152375"/>
                                <a:pt x="107924" y="7618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54A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44FEF9" id="Group 1450" o:spid="_x0000_s1026" style="position:absolute;margin-left:.05pt;margin-top:.3pt;width:612pt;height:17.95pt;z-index:251658244;mso-position-horizontal-relative:page;mso-position-vertical-relative:page" coordsize="77724,2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">
              <v:shape id="Shape 60" o:spid="_x0000_s1027" style="position:absolute;width:37163;height:2285;visibility:visible;mso-wrap-style:square;v-text-anchor:top" coordsize="3716338,22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" path="m,l3392551,v107925,76175,215862,152362,323787,228549l,228549,,xe" fillcolor="#928282" stroked="f" strokeweight="0">
                <v:stroke miterlimit="83231f" joinstyle="miter"/>
                <v:path arrowok="t" textboxrect="0,0,3716338,228549"/>
              </v:shape>
              <v:shape id="Shape 61" o:spid="_x0000_s1028" style="position:absolute;left:35022;width:42702;height:2285;visibility:visible;mso-wrap-style:square;v-text-anchor:top" coordsize="4270196,22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" path="m,l4270196,r,228549l323786,228549c215862,152375,107924,76187,,xe" fillcolor="#554a4a" stroked="f" strokeweight="0">
                <v:stroke miterlimit="83231f" joinstyle="miter"/>
                <v:path arrowok="t" textboxrect="0,0,4270196,228549"/>
              </v:shape>
              <w10:wrap type="topAndBottom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224"/>
    <w:rsid w:val="00012459"/>
    <w:rsid w:val="00023531"/>
    <w:rsid w:val="00023F81"/>
    <w:rsid w:val="0004093A"/>
    <w:rsid w:val="000D2323"/>
    <w:rsid w:val="000E5285"/>
    <w:rsid w:val="001250CE"/>
    <w:rsid w:val="002331FA"/>
    <w:rsid w:val="00355D05"/>
    <w:rsid w:val="003615CB"/>
    <w:rsid w:val="00377E97"/>
    <w:rsid w:val="003871AD"/>
    <w:rsid w:val="003D5D57"/>
    <w:rsid w:val="00451A15"/>
    <w:rsid w:val="00482052"/>
    <w:rsid w:val="00531344"/>
    <w:rsid w:val="005A7822"/>
    <w:rsid w:val="005D0BA9"/>
    <w:rsid w:val="00683456"/>
    <w:rsid w:val="00691CAC"/>
    <w:rsid w:val="00796B5D"/>
    <w:rsid w:val="007F4EFB"/>
    <w:rsid w:val="00894FB2"/>
    <w:rsid w:val="00897224"/>
    <w:rsid w:val="00950ED6"/>
    <w:rsid w:val="009A419A"/>
    <w:rsid w:val="009B6606"/>
    <w:rsid w:val="00A1766D"/>
    <w:rsid w:val="00AD58AE"/>
    <w:rsid w:val="00BB1923"/>
    <w:rsid w:val="00C040FA"/>
    <w:rsid w:val="00C259CE"/>
    <w:rsid w:val="00C25E99"/>
    <w:rsid w:val="00C443A7"/>
    <w:rsid w:val="00CA59E0"/>
    <w:rsid w:val="00CF15E0"/>
    <w:rsid w:val="00D05ED1"/>
    <w:rsid w:val="00DE1146"/>
    <w:rsid w:val="00DE768D"/>
    <w:rsid w:val="00E86143"/>
    <w:rsid w:val="48E4C1D2"/>
    <w:rsid w:val="5A3DE681"/>
    <w:rsid w:val="6464BBC9"/>
    <w:rsid w:val="7852A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D32F0"/>
  <w15:docId w15:val="{860B7E26-FE09-494E-8B93-256DB1C6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48" w:lineRule="auto"/>
      <w:ind w:left="10" w:hanging="10"/>
    </w:pPr>
    <w:rPr>
      <w:rFonts w:ascii="Calibri" w:eastAsia="Calibri" w:hAnsi="Calibri" w:cs="Calibri"/>
      <w:color w:val="221F2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5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ED1"/>
    <w:rPr>
      <w:rFonts w:ascii="Calibri" w:eastAsia="Calibri" w:hAnsi="Calibri" w:cs="Calibri"/>
      <w:color w:val="221F20"/>
      <w:sz w:val="20"/>
    </w:rPr>
  </w:style>
  <w:style w:type="paragraph" w:styleId="Footer">
    <w:name w:val="footer"/>
    <w:basedOn w:val="Normal"/>
    <w:link w:val="FooterChar"/>
    <w:uiPriority w:val="99"/>
    <w:unhideWhenUsed/>
    <w:rsid w:val="00D05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ED1"/>
    <w:rPr>
      <w:rFonts w:ascii="Calibri" w:eastAsia="Calibri" w:hAnsi="Calibri" w:cs="Calibri"/>
      <w:color w:val="221F20"/>
      <w:sz w:val="20"/>
    </w:rPr>
  </w:style>
  <w:style w:type="paragraph" w:customStyle="1" w:styleId="PAParaText">
    <w:name w:val="PA_ParaText"/>
    <w:basedOn w:val="Normal"/>
    <w:rsid w:val="00482052"/>
    <w:pPr>
      <w:spacing w:after="120" w:line="240" w:lineRule="auto"/>
      <w:ind w:left="0" w:firstLine="0"/>
      <w:jc w:val="both"/>
    </w:pPr>
    <w:rPr>
      <w:rFonts w:ascii="Arial" w:eastAsia="SimSun" w:hAnsi="Arial" w:cs="Times New Roman"/>
      <w:color w:val="auto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KaySainsbury\Downloads\Letterhead-Final-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fd063a-47cc-4717-a941-ca997d59e0f1">
      <Terms xmlns="http://schemas.microsoft.com/office/infopath/2007/PartnerControls"/>
    </lcf76f155ced4ddcb4097134ff3c332f>
    <_ip_UnifiedCompliancePolicyUIAction xmlns="http://schemas.microsoft.com/sharepoint/v3" xsi:nil="true"/>
    <TaxCatchAll xmlns="bdfcdab9-4cd5-4d67-8522-70a8fe1cfb57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3604466097246B46B30ACE9AA171D" ma:contentTypeVersion="19" ma:contentTypeDescription="Create a new document." ma:contentTypeScope="" ma:versionID="5190733506cad689e71b88ae128c8995">
  <xsd:schema xmlns:xsd="http://www.w3.org/2001/XMLSchema" xmlns:xs="http://www.w3.org/2001/XMLSchema" xmlns:p="http://schemas.microsoft.com/office/2006/metadata/properties" xmlns:ns1="http://schemas.microsoft.com/sharepoint/v3" xmlns:ns2="d2fd063a-47cc-4717-a941-ca997d59e0f1" xmlns:ns3="bdfcdab9-4cd5-4d67-8522-70a8fe1cfb57" targetNamespace="http://schemas.microsoft.com/office/2006/metadata/properties" ma:root="true" ma:fieldsID="903adfb9b2e8d8f25ac975bb4b3f2e3f" ns1:_="" ns2:_="" ns3:_="">
    <xsd:import namespace="http://schemas.microsoft.com/sharepoint/v3"/>
    <xsd:import namespace="d2fd063a-47cc-4717-a941-ca997d59e0f1"/>
    <xsd:import namespace="bdfcdab9-4cd5-4d67-8522-70a8fe1cf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d063a-47cc-4717-a941-ca997d59e0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0398ab-8222-428e-a58a-6b27c91c56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cdab9-4cd5-4d67-8522-70a8fe1cfb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95e225-ada4-46f0-8a72-b5809140186a}" ma:internalName="TaxCatchAll" ma:showField="CatchAllData" ma:web="bdfcdab9-4cd5-4d67-8522-70a8fe1cf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297F9-CADE-4C17-A290-2CDCBF9DCC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149333-89D7-4941-B1E5-C712708F71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2A015-658F-42A1-ABC5-EF38324E5E15}">
  <ds:schemaRefs>
    <ds:schemaRef ds:uri="http://schemas.microsoft.com/office/2006/metadata/properties"/>
    <ds:schemaRef ds:uri="http://schemas.microsoft.com/office/infopath/2007/PartnerControls"/>
    <ds:schemaRef ds:uri="d2fd063a-47cc-4717-a941-ca997d59e0f1"/>
    <ds:schemaRef ds:uri="http://schemas.microsoft.com/sharepoint/v3"/>
    <ds:schemaRef ds:uri="bdfcdab9-4cd5-4d67-8522-70a8fe1cfb57"/>
  </ds:schemaRefs>
</ds:datastoreItem>
</file>

<file path=customXml/itemProps4.xml><?xml version="1.0" encoding="utf-8"?>
<ds:datastoreItem xmlns:ds="http://schemas.openxmlformats.org/officeDocument/2006/customXml" ds:itemID="{9DE253DA-DDF2-4ADE-AC2C-E1FED51025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2fd063a-47cc-4717-a941-ca997d59e0f1"/>
    <ds:schemaRef ds:uri="bdfcdab9-4cd5-4d67-8522-70a8fe1cf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Letterhead-Final-Templates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Jul18_Letterhead Final Templates</dc:title>
  <dc:subject/>
  <dc:creator>McKay Sainsbury</dc:creator>
  <cp:keywords/>
  <cp:lastModifiedBy>Steven Tervort</cp:lastModifiedBy>
  <cp:revision>2</cp:revision>
  <dcterms:created xsi:type="dcterms:W3CDTF">2026-09-16T19:30:00Z</dcterms:created>
  <dcterms:modified xsi:type="dcterms:W3CDTF">2026-09-16T19:30:00Z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0x0101009903604466097246B46B30ACE9AA171D</vt:lpwstr>
  </property>
  <property fmtid="{D5CDD505-2E9C-101B-9397-08002B2CF9AE}" pid="3" name="MediaServiceImageTags">
    <vt:lpwstr/>
  </property>
</Properties>
</file>